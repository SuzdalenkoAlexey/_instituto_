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8878A" w14:textId="2CB81AC7" w:rsidR="0042282D" w:rsidRDefault="0042282D" w:rsidP="0042282D">
      <w:pPr>
        <w:pStyle w:val="Ttulo"/>
        <w:jc w:val="center"/>
      </w:pPr>
      <w:r w:rsidRPr="00973D4E">
        <w:t>Enunciado</w:t>
      </w:r>
      <w:r>
        <w:t xml:space="preserve"> Tarea 5</w:t>
      </w:r>
    </w:p>
    <w:p w14:paraId="62649585" w14:textId="1999CB5B" w:rsidR="0042282D" w:rsidRDefault="0042282D" w:rsidP="0042282D">
      <w:pPr>
        <w:pStyle w:val="Ttulo1"/>
      </w:pPr>
      <w:r w:rsidRPr="002821AB">
        <w:t xml:space="preserve">Actividad 1. </w:t>
      </w:r>
      <w:r w:rsidR="002262EF">
        <w:t>dISTRIBUCIONES</w:t>
      </w:r>
      <w:r w:rsidR="00BA48D6">
        <w:t xml:space="preserve"> LINUX</w:t>
      </w:r>
    </w:p>
    <w:p w14:paraId="41DB003B" w14:textId="36BE5F4E" w:rsidR="00BA48D6" w:rsidRDefault="002262EF" w:rsidP="0042282D">
      <w:pPr>
        <w:rPr>
          <w:rStyle w:val="nfasissutil"/>
        </w:rPr>
      </w:pPr>
      <w:r w:rsidRPr="002262EF">
        <w:rPr>
          <w:rStyle w:val="nfasissutil"/>
        </w:rPr>
        <w:t xml:space="preserve">Las distribuciones Linux son versiones del sistema operativo Linux que incluyen un conjunto de programas y aplicaciones específicos para diferentes necesidades y preferencias de los usuarios. Algunas de las distribuciones más populares son Ubuntu, Debian, Fedora, </w:t>
      </w:r>
      <w:proofErr w:type="spellStart"/>
      <w:r w:rsidRPr="002262EF">
        <w:rPr>
          <w:rStyle w:val="nfasissutil"/>
        </w:rPr>
        <w:t>Mint</w:t>
      </w:r>
      <w:proofErr w:type="spellEnd"/>
      <w:r w:rsidRPr="002262EF">
        <w:rPr>
          <w:rStyle w:val="nfasissutil"/>
        </w:rPr>
        <w:t xml:space="preserve"> y </w:t>
      </w:r>
      <w:proofErr w:type="spellStart"/>
      <w:r w:rsidRPr="002262EF">
        <w:rPr>
          <w:rStyle w:val="nfasissutil"/>
        </w:rPr>
        <w:t>Arch</w:t>
      </w:r>
      <w:proofErr w:type="spellEnd"/>
      <w:r w:rsidRPr="002262EF">
        <w:rPr>
          <w:rStyle w:val="nfasissutil"/>
        </w:rPr>
        <w:t xml:space="preserve"> Linux. Cada una de ellas tiene sus propias características, ventajas y desventajas, por lo que es importante conocerlas antes de elegir la más adecuada para cada caso.</w:t>
      </w:r>
    </w:p>
    <w:p w14:paraId="5F50A721" w14:textId="36C112D4" w:rsidR="003B0D27" w:rsidRDefault="007E5180" w:rsidP="00CC2D90">
      <w:r>
        <w:t xml:space="preserve">Instala una </w:t>
      </w:r>
      <w:r w:rsidR="00810A30">
        <w:t>máquina</w:t>
      </w:r>
      <w:r>
        <w:t xml:space="preserve"> virtual basada en</w:t>
      </w:r>
      <w:r w:rsidR="00810A30">
        <w:t xml:space="preserve"> la distribución</w:t>
      </w:r>
      <w:r>
        <w:t xml:space="preserve"> </w:t>
      </w:r>
      <w:r w:rsidRPr="00CC2D90">
        <w:rPr>
          <w:u w:val="single"/>
        </w:rPr>
        <w:t>Debian 12</w:t>
      </w:r>
      <w:r w:rsidR="00CC2D90">
        <w:t>:</w:t>
      </w:r>
    </w:p>
    <w:p w14:paraId="0415BE8D" w14:textId="41A4835F" w:rsidR="00EE7DA9" w:rsidRDefault="007E5180" w:rsidP="00C05F69">
      <w:pPr>
        <w:pStyle w:val="Prrafodelista"/>
        <w:numPr>
          <w:ilvl w:val="0"/>
          <w:numId w:val="4"/>
        </w:numPr>
        <w:spacing w:line="360" w:lineRule="auto"/>
      </w:pPr>
      <w:r>
        <w:t>Configura</w:t>
      </w:r>
      <w:r w:rsidR="00254981">
        <w:t xml:space="preserve"> el hardware de la máquina virtual como consideres oportuno justificándolo.</w:t>
      </w:r>
    </w:p>
    <w:p w14:paraId="351A4EC5" w14:textId="64189553" w:rsidR="00F308A5" w:rsidRDefault="00F308A5" w:rsidP="00F308A5">
      <w:pPr>
        <w:pStyle w:val="Prrafodelista"/>
        <w:spacing w:line="360" w:lineRule="auto"/>
        <w:ind w:left="360"/>
      </w:pPr>
      <w:r>
        <w:t>Seleccionare Memoria base (RAM) 4096 MB, y 2 procesadores:</w:t>
      </w:r>
    </w:p>
    <w:p w14:paraId="217ED294" w14:textId="5936A4C0" w:rsidR="00D21AED" w:rsidRDefault="00F308A5" w:rsidP="00D21AED">
      <w:pPr>
        <w:pStyle w:val="Prrafodelista"/>
        <w:spacing w:line="360" w:lineRule="auto"/>
        <w:ind w:left="360"/>
      </w:pPr>
      <w:r>
        <w:rPr>
          <w:noProof/>
        </w:rPr>
        <w:drawing>
          <wp:inline distT="0" distB="0" distL="0" distR="0" wp14:anchorId="205B4978" wp14:editId="5E3325E8">
            <wp:extent cx="5457825" cy="3042737"/>
            <wp:effectExtent l="0" t="0" r="0" b="5715"/>
            <wp:docPr id="5597019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01982" name="Imagen 55970198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502" cy="305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2D4B" w14:textId="41729706" w:rsidR="00F308A5" w:rsidRDefault="00F308A5" w:rsidP="00D21AED">
      <w:pPr>
        <w:pStyle w:val="Prrafodelista"/>
        <w:spacing w:line="360" w:lineRule="auto"/>
        <w:ind w:left="360"/>
      </w:pPr>
      <w:r>
        <w:t>Tamaño del disco duro 20GB:</w:t>
      </w:r>
    </w:p>
    <w:p w14:paraId="08D19A31" w14:textId="1C6C851D" w:rsidR="00F308A5" w:rsidRDefault="00F308A5" w:rsidP="00D21AED">
      <w:pPr>
        <w:pStyle w:val="Prrafodelista"/>
        <w:spacing w:line="360" w:lineRule="auto"/>
        <w:ind w:left="360"/>
      </w:pPr>
      <w:r>
        <w:rPr>
          <w:noProof/>
        </w:rPr>
        <w:drawing>
          <wp:inline distT="0" distB="0" distL="0" distR="0" wp14:anchorId="0A3B5B4B" wp14:editId="05D53CF5">
            <wp:extent cx="5114925" cy="2780782"/>
            <wp:effectExtent l="0" t="0" r="0" b="635"/>
            <wp:docPr id="35078345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83455" name="Imagen 35078345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087" cy="27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D7AA" w14:textId="513BCB0A" w:rsidR="0042282D" w:rsidRDefault="0042282D" w:rsidP="00C05F69">
      <w:pPr>
        <w:pStyle w:val="Prrafodelista"/>
        <w:numPr>
          <w:ilvl w:val="0"/>
          <w:numId w:val="4"/>
        </w:numPr>
        <w:spacing w:line="360" w:lineRule="auto"/>
      </w:pPr>
      <w:r>
        <w:lastRenderedPageBreak/>
        <w:t xml:space="preserve">Cambia el </w:t>
      </w:r>
      <w:r w:rsidRPr="00C05F69">
        <w:rPr>
          <w:u w:val="single"/>
        </w:rPr>
        <w:t>nombre de la máquina virtual</w:t>
      </w:r>
      <w:r>
        <w:t xml:space="preserve"> para que quedes </w:t>
      </w:r>
      <w:r w:rsidRPr="00C05F69">
        <w:rPr>
          <w:u w:val="single"/>
        </w:rPr>
        <w:t>identificado</w:t>
      </w:r>
      <w:r>
        <w:t>.</w:t>
      </w:r>
    </w:p>
    <w:p w14:paraId="69A13A8C" w14:textId="524575A3" w:rsidR="009F2F79" w:rsidRDefault="00DC129D" w:rsidP="009F2F79">
      <w:pPr>
        <w:pStyle w:val="Prrafodelista"/>
        <w:spacing w:line="360" w:lineRule="auto"/>
        <w:ind w:left="360"/>
      </w:pPr>
      <w:r>
        <w:t>En Virtual Vox &gt; Configuración &gt; General cambio el nombre de la maquina por ASuzdalenko1Debian12</w:t>
      </w:r>
    </w:p>
    <w:p w14:paraId="0C98DDAA" w14:textId="2E04709E" w:rsidR="00F64081" w:rsidRDefault="00DC129D" w:rsidP="009F2F79">
      <w:pPr>
        <w:pStyle w:val="Prrafodelista"/>
        <w:spacing w:line="360" w:lineRule="auto"/>
        <w:ind w:left="360"/>
      </w:pPr>
      <w:r>
        <w:rPr>
          <w:noProof/>
        </w:rPr>
        <w:drawing>
          <wp:inline distT="0" distB="0" distL="0" distR="0" wp14:anchorId="7B6128FF" wp14:editId="4AAC1A64">
            <wp:extent cx="5759450" cy="4453890"/>
            <wp:effectExtent l="0" t="0" r="0" b="3810"/>
            <wp:docPr id="156261375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13758" name="Imagen 156261375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ED2F" w14:textId="5FB15792" w:rsidR="00BC6FE7" w:rsidRDefault="00BC6FE7" w:rsidP="00C05F69">
      <w:pPr>
        <w:pStyle w:val="Prrafodelista"/>
        <w:numPr>
          <w:ilvl w:val="0"/>
          <w:numId w:val="4"/>
        </w:numPr>
        <w:spacing w:line="360" w:lineRule="auto"/>
      </w:pPr>
      <w:r w:rsidRPr="00C05F69">
        <w:rPr>
          <w:u w:val="single"/>
        </w:rPr>
        <w:t>Inicia sesión</w:t>
      </w:r>
      <w:r>
        <w:t xml:space="preserve"> con un usuario cuyo ni</w:t>
      </w:r>
      <w:r w:rsidR="00D95EF4">
        <w:t xml:space="preserve">ck sea </w:t>
      </w:r>
      <w:r w:rsidR="00CC4367">
        <w:t xml:space="preserve">tu usuario de </w:t>
      </w:r>
      <w:proofErr w:type="spellStart"/>
      <w:r w:rsidR="00CC4367">
        <w:t>educantabria</w:t>
      </w:r>
      <w:proofErr w:type="spellEnd"/>
      <w:r w:rsidR="000C393B">
        <w:rPr>
          <w:rStyle w:val="Refdenotaalpie"/>
        </w:rPr>
        <w:footnoteReference w:id="1"/>
      </w:r>
      <w:r w:rsidR="00CC4367">
        <w:t>.</w:t>
      </w:r>
    </w:p>
    <w:p w14:paraId="623A958B" w14:textId="77777777" w:rsidR="007A3156" w:rsidRDefault="000D1220" w:rsidP="007A3156">
      <w:pPr>
        <w:pStyle w:val="Prrafodelista"/>
        <w:spacing w:line="360" w:lineRule="auto"/>
        <w:ind w:left="360"/>
      </w:pPr>
      <w:r w:rsidRPr="000D1220">
        <w:t xml:space="preserve">Mi </w:t>
      </w:r>
      <w:proofErr w:type="spellStart"/>
      <w:r w:rsidRPr="000D1220">
        <w:t>nick</w:t>
      </w:r>
      <w:proofErr w:type="spellEnd"/>
      <w:r w:rsidRPr="000D1220">
        <w:t xml:space="preserve"> en </w:t>
      </w:r>
      <w:proofErr w:type="spellStart"/>
      <w:r w:rsidRPr="000D1220">
        <w:t>educantabria</w:t>
      </w:r>
      <w:proofErr w:type="spellEnd"/>
      <w:r w:rsidRPr="000D1220">
        <w:t xml:space="preserve"> es </w:t>
      </w:r>
      <w:hyperlink r:id="rId10" w:tgtFrame="_blank" w:history="1">
        <w:r w:rsidR="002B0432">
          <w:rPr>
            <w:rStyle w:val="Hipervnculo"/>
          </w:rPr>
          <w:t>asuzdalenko01@educantabria.es</w:t>
        </w:r>
      </w:hyperlink>
      <w:r w:rsidRPr="000D1220">
        <w:t>,</w:t>
      </w:r>
      <w:r w:rsidR="002B0432">
        <w:t xml:space="preserve"> he credo usuario asuzdalenko01</w:t>
      </w:r>
    </w:p>
    <w:p w14:paraId="673B651A" w14:textId="1EBD60E3" w:rsidR="000D1220" w:rsidRDefault="000D1220" w:rsidP="007A3156">
      <w:pPr>
        <w:pStyle w:val="Prrafodelista"/>
        <w:spacing w:line="360" w:lineRule="auto"/>
        <w:ind w:left="360"/>
      </w:pPr>
      <w:r w:rsidRPr="000D1220">
        <w:t xml:space="preserve"> </w:t>
      </w:r>
      <w:r>
        <w:t>inicio sesión con el:</w:t>
      </w:r>
    </w:p>
    <w:p w14:paraId="5A447F6E" w14:textId="01048999" w:rsidR="000D1220" w:rsidRPr="000D1220" w:rsidRDefault="007A3156" w:rsidP="000D1220">
      <w:pPr>
        <w:pStyle w:val="Prrafodelista"/>
        <w:spacing w:line="360" w:lineRule="auto"/>
        <w:ind w:left="360"/>
      </w:pPr>
      <w:r>
        <w:rPr>
          <w:noProof/>
        </w:rPr>
        <w:lastRenderedPageBreak/>
        <w:drawing>
          <wp:inline distT="0" distB="0" distL="0" distR="0" wp14:anchorId="261F74E5" wp14:editId="5305BB39">
            <wp:extent cx="5759450" cy="3957320"/>
            <wp:effectExtent l="0" t="0" r="0" b="5080"/>
            <wp:docPr id="156225902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259027" name="Imagen 15622590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84EF" w14:textId="5AC36031" w:rsidR="009966CA" w:rsidRDefault="00A4364B" w:rsidP="00C05F69">
      <w:pPr>
        <w:pStyle w:val="Prrafodelista"/>
        <w:numPr>
          <w:ilvl w:val="0"/>
          <w:numId w:val="4"/>
        </w:numPr>
        <w:spacing w:line="360" w:lineRule="auto"/>
      </w:pPr>
      <w:r>
        <w:t>¿Qué entorno de escritorio has instalado por defecto?</w:t>
      </w:r>
    </w:p>
    <w:p w14:paraId="7F46EAF0" w14:textId="5C1182A5" w:rsidR="0069676A" w:rsidRDefault="0069676A" w:rsidP="0069676A">
      <w:pPr>
        <w:pStyle w:val="Prrafodelista"/>
        <w:spacing w:line="360" w:lineRule="auto"/>
        <w:ind w:left="360"/>
      </w:pPr>
      <w:r>
        <w:rPr>
          <w:rStyle w:val="hgkelc"/>
        </w:rPr>
        <w:t xml:space="preserve">El escritorio </w:t>
      </w:r>
      <w:proofErr w:type="spellStart"/>
      <w:r>
        <w:rPr>
          <w:rStyle w:val="jpfdse"/>
          <w:b/>
          <w:bCs/>
        </w:rPr>
        <w:t>Gnome</w:t>
      </w:r>
      <w:proofErr w:type="spellEnd"/>
      <w:r>
        <w:rPr>
          <w:rStyle w:val="hgkelc"/>
        </w:rPr>
        <w:t xml:space="preserve"> es el escritorio que viene por defecto en Debian, siendo su escritorio oficial y siendo hasta hace muy poco el escritorio oficial de otros sistemas operativos como Ubuntu</w:t>
      </w:r>
    </w:p>
    <w:p w14:paraId="5640AF5F" w14:textId="2C935672" w:rsidR="000953F9" w:rsidRDefault="00B8355F" w:rsidP="00C05F69">
      <w:pPr>
        <w:pStyle w:val="Prrafodelista"/>
        <w:numPr>
          <w:ilvl w:val="0"/>
          <w:numId w:val="4"/>
        </w:numPr>
        <w:spacing w:line="360" w:lineRule="auto"/>
      </w:pPr>
      <w:r>
        <w:t>Desde la interfaz gráfica proporcionada crea un usuario cuyo nick sea tu nombre de pila.</w:t>
      </w:r>
    </w:p>
    <w:p w14:paraId="43759FA2" w14:textId="1D4069E0" w:rsidR="0069676A" w:rsidRDefault="005731DE" w:rsidP="0069676A">
      <w:pPr>
        <w:pStyle w:val="Prrafodelista"/>
        <w:spacing w:line="360" w:lineRule="auto"/>
        <w:ind w:left="360"/>
      </w:pPr>
      <w:r>
        <w:t>Tengo que crear un usuario desde aquí:</w:t>
      </w:r>
    </w:p>
    <w:p w14:paraId="3FB4C559" w14:textId="2894F336" w:rsidR="005731DE" w:rsidRDefault="005731DE" w:rsidP="0069676A">
      <w:pPr>
        <w:pStyle w:val="Prrafodelista"/>
        <w:spacing w:line="360" w:lineRule="auto"/>
        <w:ind w:left="360"/>
      </w:pPr>
      <w:r>
        <w:rPr>
          <w:noProof/>
        </w:rPr>
        <w:drawing>
          <wp:inline distT="0" distB="0" distL="0" distR="0" wp14:anchorId="754328CB" wp14:editId="77BD2360">
            <wp:extent cx="5759450" cy="3564255"/>
            <wp:effectExtent l="0" t="0" r="0" b="0"/>
            <wp:docPr id="23961225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12255" name="Imagen 23961225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F2BD" w14:textId="2FC27035" w:rsidR="005731DE" w:rsidRDefault="00BC0A77" w:rsidP="0069676A">
      <w:pPr>
        <w:pStyle w:val="Prrafodelista"/>
        <w:spacing w:line="360" w:lineRule="auto"/>
        <w:ind w:left="360"/>
      </w:pPr>
      <w:r>
        <w:lastRenderedPageBreak/>
        <w:t xml:space="preserve">Ahora tengo nuevo usuario creado </w:t>
      </w:r>
      <w:proofErr w:type="spellStart"/>
      <w:r>
        <w:t>Alexey</w:t>
      </w:r>
      <w:proofErr w:type="spellEnd"/>
      <w:r>
        <w:t>:</w:t>
      </w:r>
    </w:p>
    <w:p w14:paraId="234842D5" w14:textId="69128444" w:rsidR="00BC0A77" w:rsidRDefault="00BC0A77" w:rsidP="0069676A">
      <w:pPr>
        <w:pStyle w:val="Prrafodelista"/>
        <w:spacing w:line="360" w:lineRule="auto"/>
        <w:ind w:left="360"/>
      </w:pPr>
      <w:r>
        <w:rPr>
          <w:noProof/>
        </w:rPr>
        <w:drawing>
          <wp:inline distT="0" distB="0" distL="0" distR="0" wp14:anchorId="06690B5C" wp14:editId="01A15EFE">
            <wp:extent cx="5759450" cy="3700145"/>
            <wp:effectExtent l="0" t="0" r="0" b="0"/>
            <wp:docPr id="53576363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63636" name="Imagen 53576363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BF3D" w14:textId="63429F77" w:rsidR="00A52856" w:rsidRDefault="00A52856" w:rsidP="00C05F69">
      <w:pPr>
        <w:pStyle w:val="Prrafodelista"/>
        <w:numPr>
          <w:ilvl w:val="0"/>
          <w:numId w:val="4"/>
        </w:numPr>
        <w:spacing w:line="360" w:lineRule="auto"/>
      </w:pPr>
      <w:r>
        <w:t xml:space="preserve">Ahora, desde la terminal, confirma que el nuevo usuario aparece </w:t>
      </w:r>
      <w:r w:rsidR="00F56ADF">
        <w:t xml:space="preserve">el usuario recién creado en los </w:t>
      </w:r>
      <w:proofErr w:type="gramStart"/>
      <w:r w:rsidR="00F56ADF">
        <w:t>archivos  /</w:t>
      </w:r>
      <w:proofErr w:type="spellStart"/>
      <w:proofErr w:type="gramEnd"/>
      <w:r w:rsidR="00F56ADF">
        <w:t>etc</w:t>
      </w:r>
      <w:proofErr w:type="spellEnd"/>
      <w:r w:rsidR="00F56ADF">
        <w:t>/</w:t>
      </w:r>
      <w:proofErr w:type="spellStart"/>
      <w:r w:rsidR="00F56ADF">
        <w:t>passwd</w:t>
      </w:r>
      <w:proofErr w:type="spellEnd"/>
      <w:r w:rsidR="00F56ADF">
        <w:t xml:space="preserve"> y /</w:t>
      </w:r>
      <w:proofErr w:type="spellStart"/>
      <w:r w:rsidR="00F56ADF">
        <w:t>etc</w:t>
      </w:r>
      <w:proofErr w:type="spellEnd"/>
      <w:r w:rsidR="00F56ADF">
        <w:t>/</w:t>
      </w:r>
      <w:proofErr w:type="spellStart"/>
      <w:r w:rsidR="00F56ADF">
        <w:t>shadow</w:t>
      </w:r>
      <w:proofErr w:type="spellEnd"/>
      <w:r w:rsidR="00F56ADF">
        <w:t>.</w:t>
      </w:r>
    </w:p>
    <w:p w14:paraId="37E81A89" w14:textId="5C4912B4" w:rsidR="008429E3" w:rsidRDefault="008429E3" w:rsidP="008429E3">
      <w:pPr>
        <w:pStyle w:val="Prrafodelista"/>
        <w:spacing w:line="360" w:lineRule="auto"/>
        <w:ind w:left="360"/>
      </w:pPr>
      <w:r>
        <w:t xml:space="preserve">El nuevo usuario </w:t>
      </w:r>
      <w:proofErr w:type="spellStart"/>
      <w:r>
        <w:t>Alexey</w:t>
      </w:r>
      <w:proofErr w:type="spellEnd"/>
      <w:r>
        <w:t xml:space="preserve"> aparece en:</w:t>
      </w:r>
    </w:p>
    <w:p w14:paraId="5B195545" w14:textId="6F84B798" w:rsidR="008429E3" w:rsidRDefault="008C14B9" w:rsidP="008429E3">
      <w:pPr>
        <w:pStyle w:val="Prrafodelista"/>
        <w:spacing w:line="360" w:lineRule="auto"/>
        <w:ind w:left="360"/>
      </w:pPr>
      <w:r>
        <w:t xml:space="preserve">nano 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>, respectivamente aquí la ultima linea es de usuario “</w:t>
      </w:r>
      <w:proofErr w:type="spellStart"/>
      <w:r>
        <w:t>Alexey</w:t>
      </w:r>
      <w:proofErr w:type="spellEnd"/>
      <w:r>
        <w:t xml:space="preserve">” </w:t>
      </w:r>
    </w:p>
    <w:p w14:paraId="561547AC" w14:textId="1F5E5EF9" w:rsidR="008C14B9" w:rsidRDefault="008C14B9" w:rsidP="008429E3">
      <w:pPr>
        <w:pStyle w:val="Prrafodelista"/>
        <w:spacing w:line="360" w:lineRule="auto"/>
        <w:ind w:left="360"/>
      </w:pPr>
      <w:r>
        <w:rPr>
          <w:noProof/>
        </w:rPr>
        <w:drawing>
          <wp:inline distT="0" distB="0" distL="0" distR="0" wp14:anchorId="026E4702" wp14:editId="36BD6AF2">
            <wp:extent cx="5759450" cy="3679825"/>
            <wp:effectExtent l="0" t="0" r="0" b="0"/>
            <wp:docPr id="104213827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38278" name="Imagen 104213827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AF67" w14:textId="7CADE720" w:rsidR="008C14B9" w:rsidRDefault="008C14B9" w:rsidP="008429E3">
      <w:pPr>
        <w:pStyle w:val="Prrafodelista"/>
        <w:spacing w:line="360" w:lineRule="auto"/>
        <w:ind w:left="360"/>
      </w:pPr>
      <w:r>
        <w:lastRenderedPageBreak/>
        <w:t xml:space="preserve">Ahora </w:t>
      </w:r>
      <w:proofErr w:type="spellStart"/>
      <w:r>
        <w:t>executo</w:t>
      </w:r>
      <w:proofErr w:type="spellEnd"/>
      <w:r>
        <w:t xml:space="preserve"> nano /</w:t>
      </w:r>
      <w:proofErr w:type="spellStart"/>
      <w:r>
        <w:t>etc</w:t>
      </w:r>
      <w:proofErr w:type="spellEnd"/>
      <w:r>
        <w:t>/</w:t>
      </w:r>
      <w:proofErr w:type="spellStart"/>
      <w:proofErr w:type="gramStart"/>
      <w:r>
        <w:t>shadow</w:t>
      </w:r>
      <w:proofErr w:type="spellEnd"/>
      <w:r>
        <w:t xml:space="preserve"> :</w:t>
      </w:r>
      <w:proofErr w:type="gramEnd"/>
    </w:p>
    <w:p w14:paraId="34AA0279" w14:textId="3D87387F" w:rsidR="008C14B9" w:rsidRDefault="00400486" w:rsidP="008429E3">
      <w:pPr>
        <w:pStyle w:val="Prrafodelista"/>
        <w:spacing w:line="360" w:lineRule="auto"/>
        <w:ind w:left="360"/>
      </w:pPr>
      <w:r>
        <w:rPr>
          <w:noProof/>
        </w:rPr>
        <w:drawing>
          <wp:inline distT="0" distB="0" distL="0" distR="0" wp14:anchorId="078F424C" wp14:editId="506973FD">
            <wp:extent cx="5759450" cy="3773170"/>
            <wp:effectExtent l="0" t="0" r="0" b="0"/>
            <wp:docPr id="69721790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17906" name="Imagen 69721790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472D" w14:textId="7B953161" w:rsidR="00A902FF" w:rsidRDefault="00A902FF" w:rsidP="008429E3">
      <w:pPr>
        <w:pStyle w:val="Prrafodelista"/>
        <w:spacing w:line="360" w:lineRule="auto"/>
        <w:ind w:left="360"/>
      </w:pPr>
      <w:r>
        <w:t>Aquí también la última linea es de usuario “</w:t>
      </w:r>
      <w:proofErr w:type="spellStart"/>
      <w:r>
        <w:t>Alexey</w:t>
      </w:r>
      <w:proofErr w:type="spellEnd"/>
      <w:r>
        <w:t>”</w:t>
      </w:r>
    </w:p>
    <w:p w14:paraId="4EE62B3A" w14:textId="7959EA68" w:rsidR="00C208AB" w:rsidRDefault="00C208AB" w:rsidP="00C208AB">
      <w:pPr>
        <w:pStyle w:val="Ttulo1"/>
      </w:pPr>
      <w:r w:rsidRPr="002821AB">
        <w:t xml:space="preserve">Actividad </w:t>
      </w:r>
      <w:r>
        <w:t>2</w:t>
      </w:r>
      <w:r w:rsidRPr="002821AB">
        <w:t xml:space="preserve">. </w:t>
      </w:r>
      <w:r w:rsidR="00B61273">
        <w:t>instalacion de software</w:t>
      </w:r>
    </w:p>
    <w:p w14:paraId="61D9779B" w14:textId="3D00CC80" w:rsidR="004E75DB" w:rsidRPr="00233F95" w:rsidRDefault="009148FA" w:rsidP="00CC6625">
      <w:pPr>
        <w:rPr>
          <w:rStyle w:val="nfasissutil"/>
        </w:rPr>
      </w:pPr>
      <w:r w:rsidRPr="00233F95">
        <w:rPr>
          <w:rStyle w:val="nfasissutil"/>
        </w:rPr>
        <w:t>En esta actividad realizaremos la instalación de software en un sistema operativos Linux, tanto desde</w:t>
      </w:r>
      <w:r w:rsidR="00563D22" w:rsidRPr="00233F95">
        <w:rPr>
          <w:rStyle w:val="nfasissutil"/>
        </w:rPr>
        <w:t xml:space="preserve"> la “Tiend</w:t>
      </w:r>
      <w:r w:rsidR="00233F95">
        <w:rPr>
          <w:rStyle w:val="nfasissutil"/>
        </w:rPr>
        <w:t>a</w:t>
      </w:r>
      <w:r w:rsidR="00563D22" w:rsidRPr="00233F95">
        <w:rPr>
          <w:rStyle w:val="nfasissutil"/>
        </w:rPr>
        <w:t xml:space="preserve">”, modo gráfico, como desde la </w:t>
      </w:r>
      <w:r w:rsidR="00E162FE" w:rsidRPr="00233F95">
        <w:rPr>
          <w:rStyle w:val="nfasissutil"/>
        </w:rPr>
        <w:t>línea de comandos.</w:t>
      </w:r>
    </w:p>
    <w:p w14:paraId="6FA06399" w14:textId="486D57EC" w:rsidR="009579A0" w:rsidRDefault="00BF4F06" w:rsidP="007203B9">
      <w:r>
        <w:t>Partimos de una maquina virtual Ubuntu Desktop 22.04.</w:t>
      </w:r>
      <w:r w:rsidR="000472BE">
        <w:t xml:space="preserve"> </w:t>
      </w:r>
      <w:r w:rsidR="007203B9">
        <w:t xml:space="preserve">Antes de realizar una instalación </w:t>
      </w:r>
      <w:r w:rsidR="000472BE">
        <w:t>se e</w:t>
      </w:r>
      <w:r w:rsidR="009579A0">
        <w:t xml:space="preserve">jecuta desde la </w:t>
      </w:r>
      <w:r w:rsidR="009579A0" w:rsidRPr="007203B9">
        <w:rPr>
          <w:rFonts w:ascii="Consolas" w:hAnsi="Consolas"/>
        </w:rPr>
        <w:t>shell</w:t>
      </w:r>
      <w:r w:rsidR="009579A0">
        <w:t xml:space="preserve"> los comandos para actualizar </w:t>
      </w:r>
      <w:r w:rsidR="004A22DB">
        <w:t>los repositorios, el software y el sistema operativo.</w:t>
      </w:r>
    </w:p>
    <w:p w14:paraId="74E79DC2" w14:textId="1009BB72" w:rsidR="00FE325F" w:rsidRDefault="00FE325F" w:rsidP="007203B9">
      <w:r>
        <w:t>Usare comandos:</w:t>
      </w:r>
    </w:p>
    <w:p w14:paraId="6FC153AD" w14:textId="2F8B60C4" w:rsidR="00F71CE3" w:rsidRDefault="00FE325F" w:rsidP="007203B9">
      <w:r>
        <w:t xml:space="preserve">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update</w:t>
      </w:r>
      <w:proofErr w:type="spellEnd"/>
    </w:p>
    <w:p w14:paraId="6C68F9AF" w14:textId="112D3FE6" w:rsidR="00FE325F" w:rsidRDefault="00FE325F" w:rsidP="007203B9">
      <w:r>
        <w:t xml:space="preserve">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upgrade</w:t>
      </w:r>
      <w:proofErr w:type="spellEnd"/>
    </w:p>
    <w:p w14:paraId="5EDBAEC0" w14:textId="44942BA9" w:rsidR="00FE325F" w:rsidRDefault="00FE325F" w:rsidP="007203B9">
      <w:r>
        <w:t xml:space="preserve">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dist-upgrade</w:t>
      </w:r>
      <w:proofErr w:type="spellEnd"/>
    </w:p>
    <w:p w14:paraId="776B11A9" w14:textId="7D2EFCC0" w:rsidR="00FE325F" w:rsidRDefault="00FE325F" w:rsidP="007203B9">
      <w:r>
        <w:rPr>
          <w:noProof/>
        </w:rPr>
        <w:lastRenderedPageBreak/>
        <w:drawing>
          <wp:inline distT="0" distB="0" distL="0" distR="0" wp14:anchorId="0EA348D0" wp14:editId="0F68A686">
            <wp:extent cx="5759450" cy="4599940"/>
            <wp:effectExtent l="0" t="0" r="0" b="0"/>
            <wp:docPr id="15511330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33000" name="Imagen 155113300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F17C" w14:textId="018C5A62" w:rsidR="00FE325F" w:rsidRDefault="00FE325F" w:rsidP="007203B9">
      <w:r>
        <w:t xml:space="preserve">sudo </w:t>
      </w:r>
      <w:proofErr w:type="spellStart"/>
      <w:r>
        <w:t>reboot</w:t>
      </w:r>
      <w:proofErr w:type="spellEnd"/>
    </w:p>
    <w:p w14:paraId="70CDB4E9" w14:textId="2646D54B" w:rsidR="00E162FE" w:rsidRDefault="00BF4F06" w:rsidP="00C05F69">
      <w:pPr>
        <w:pStyle w:val="Prrafodelista"/>
        <w:numPr>
          <w:ilvl w:val="0"/>
          <w:numId w:val="3"/>
        </w:numPr>
        <w:spacing w:line="360" w:lineRule="auto"/>
      </w:pPr>
      <w:r>
        <w:t xml:space="preserve">Desde </w:t>
      </w:r>
      <w:r w:rsidR="000F7DE3">
        <w:t>“Ubuntu Software” instala el programa</w:t>
      </w:r>
      <w:r w:rsidR="00E162FE">
        <w:t xml:space="preserve"> </w:t>
      </w:r>
      <w:r w:rsidR="005C1BC4" w:rsidRPr="00015168">
        <w:rPr>
          <w:u w:val="single"/>
        </w:rPr>
        <w:t>MySQL Workbench</w:t>
      </w:r>
      <w:r w:rsidR="00F819A1">
        <w:t>.</w:t>
      </w:r>
      <w:r w:rsidR="00226196">
        <w:t xml:space="preserve"> Una vez instalado </w:t>
      </w:r>
      <w:r w:rsidR="00226196" w:rsidRPr="00015168">
        <w:rPr>
          <w:u w:val="single"/>
        </w:rPr>
        <w:t>agrégalo a favoritos</w:t>
      </w:r>
      <w:r w:rsidR="00226196">
        <w:t>.</w:t>
      </w:r>
    </w:p>
    <w:p w14:paraId="79E53B90" w14:textId="77777777" w:rsidR="00AD4E38" w:rsidRDefault="00B343E6" w:rsidP="00B343E6">
      <w:pPr>
        <w:pStyle w:val="Prrafodelista"/>
        <w:spacing w:line="360" w:lineRule="auto"/>
        <w:ind w:left="360"/>
      </w:pPr>
      <w:r>
        <w:t>Usare comando</w:t>
      </w:r>
    </w:p>
    <w:p w14:paraId="5FA1D36D" w14:textId="0C9C283B" w:rsidR="00B343E6" w:rsidRDefault="005A771E" w:rsidP="00B343E6">
      <w:pPr>
        <w:pStyle w:val="Prrafodelista"/>
        <w:spacing w:line="360" w:lineRule="auto"/>
        <w:ind w:left="360"/>
        <w:rPr>
          <w:b/>
          <w:bCs/>
        </w:rPr>
      </w:pPr>
      <w:r w:rsidRPr="00AD4E38">
        <w:t>S</w:t>
      </w:r>
      <w:r w:rsidR="00B343E6" w:rsidRPr="00AD4E38">
        <w:t>udo</w:t>
      </w:r>
      <w:r>
        <w:t xml:space="preserve"> </w:t>
      </w:r>
      <w:proofErr w:type="spellStart"/>
      <w:proofErr w:type="gramStart"/>
      <w:r>
        <w:t>snap</w:t>
      </w:r>
      <w:proofErr w:type="spellEnd"/>
      <w:r w:rsidR="00B343E6" w:rsidRPr="00AD4E38">
        <w:t xml:space="preserve">  </w:t>
      </w:r>
      <w:proofErr w:type="spellStart"/>
      <w:r w:rsidR="00B343E6" w:rsidRPr="00AD4E38">
        <w:t>install</w:t>
      </w:r>
      <w:proofErr w:type="spellEnd"/>
      <w:proofErr w:type="gramEnd"/>
      <w:r w:rsidR="00B343E6" w:rsidRPr="00AD4E38">
        <w:t xml:space="preserve"> </w:t>
      </w:r>
      <w:proofErr w:type="spellStart"/>
      <w:r w:rsidR="00B343E6" w:rsidRPr="00AD4E38">
        <w:t>mysql-workbench</w:t>
      </w:r>
      <w:r>
        <w:t>-community</w:t>
      </w:r>
      <w:proofErr w:type="spellEnd"/>
    </w:p>
    <w:p w14:paraId="7A7153A7" w14:textId="0710CC20" w:rsidR="00667F00" w:rsidRDefault="00F4382C" w:rsidP="00CA5B59">
      <w:pPr>
        <w:pStyle w:val="Prrafodelista"/>
        <w:spacing w:line="360" w:lineRule="auto"/>
        <w:ind w:left="360"/>
      </w:pPr>
      <w:r>
        <w:rPr>
          <w:noProof/>
        </w:rPr>
        <w:lastRenderedPageBreak/>
        <w:drawing>
          <wp:inline distT="0" distB="0" distL="0" distR="0" wp14:anchorId="2A73ABD0" wp14:editId="69837053">
            <wp:extent cx="5759450" cy="4783455"/>
            <wp:effectExtent l="0" t="0" r="0" b="0"/>
            <wp:docPr id="86665127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51276" name="Imagen 86665127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D826" w14:textId="77777777" w:rsidR="00AD4E38" w:rsidRDefault="00B343E6" w:rsidP="00B343E6">
      <w:pPr>
        <w:pStyle w:val="Prrafodelista"/>
        <w:spacing w:line="360" w:lineRule="auto"/>
        <w:ind w:left="360"/>
      </w:pPr>
      <w:r>
        <w:t xml:space="preserve">abrir MySQL </w:t>
      </w:r>
      <w:proofErr w:type="spellStart"/>
      <w:r>
        <w:t>Workbench</w:t>
      </w:r>
      <w:proofErr w:type="spellEnd"/>
      <w:r>
        <w:t xml:space="preserve"> </w:t>
      </w:r>
    </w:p>
    <w:p w14:paraId="4FA869D0" w14:textId="05379C94" w:rsidR="005F7D93" w:rsidRDefault="005F7D93" w:rsidP="00B343E6">
      <w:pPr>
        <w:pStyle w:val="Prrafodelista"/>
        <w:spacing w:line="360" w:lineRule="auto"/>
        <w:ind w:left="360"/>
      </w:pPr>
      <w:proofErr w:type="spellStart"/>
      <w:r>
        <w:t>mysql-workbench-community</w:t>
      </w:r>
      <w:proofErr w:type="spellEnd"/>
    </w:p>
    <w:p w14:paraId="2709EC37" w14:textId="3E7D41E0" w:rsidR="00F4382C" w:rsidRDefault="005F7D93" w:rsidP="00B343E6">
      <w:pPr>
        <w:pStyle w:val="Prrafodelista"/>
        <w:spacing w:line="360" w:lineRule="auto"/>
        <w:ind w:left="360"/>
      </w:pPr>
      <w:r>
        <w:rPr>
          <w:noProof/>
        </w:rPr>
        <w:lastRenderedPageBreak/>
        <w:drawing>
          <wp:inline distT="0" distB="0" distL="0" distR="0" wp14:anchorId="66550A4F" wp14:editId="6605B2EE">
            <wp:extent cx="5759450" cy="4017010"/>
            <wp:effectExtent l="0" t="0" r="0" b="2540"/>
            <wp:docPr id="107517557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75574" name="Imagen 107517557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40D5" w14:textId="29AC0E7C" w:rsidR="004500CE" w:rsidRDefault="004500CE" w:rsidP="00CA5B59">
      <w:pPr>
        <w:pStyle w:val="Prrafodelista"/>
        <w:spacing w:line="360" w:lineRule="auto"/>
        <w:ind w:left="360"/>
      </w:pPr>
      <w:r>
        <w:t xml:space="preserve">Agrego </w:t>
      </w:r>
      <w:proofErr w:type="spellStart"/>
      <w:r>
        <w:t>mysql-workbench</w:t>
      </w:r>
      <w:proofErr w:type="spellEnd"/>
      <w:r>
        <w:t xml:space="preserve"> a favoritos:</w:t>
      </w:r>
    </w:p>
    <w:p w14:paraId="7A0FB12F" w14:textId="5582D74A" w:rsidR="004500CE" w:rsidRDefault="00FB71A2" w:rsidP="00B343E6">
      <w:pPr>
        <w:pStyle w:val="Prrafodelista"/>
        <w:spacing w:line="360" w:lineRule="auto"/>
        <w:ind w:left="360"/>
      </w:pPr>
      <w:r>
        <w:rPr>
          <w:noProof/>
        </w:rPr>
        <w:lastRenderedPageBreak/>
        <w:drawing>
          <wp:inline distT="0" distB="0" distL="0" distR="0" wp14:anchorId="178A02A9" wp14:editId="6C598428">
            <wp:extent cx="5759450" cy="6010275"/>
            <wp:effectExtent l="0" t="0" r="0" b="9525"/>
            <wp:docPr id="143914333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43337" name="Imagen 143914333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0C1A" w14:textId="1E80808C" w:rsidR="005D62F2" w:rsidRDefault="00674675" w:rsidP="00C05F69">
      <w:pPr>
        <w:pStyle w:val="Prrafodelista"/>
        <w:numPr>
          <w:ilvl w:val="0"/>
          <w:numId w:val="3"/>
        </w:numPr>
        <w:spacing w:line="360" w:lineRule="auto"/>
      </w:pPr>
      <w:r>
        <w:t>Desde la “</w:t>
      </w:r>
      <w:r w:rsidR="005D62F2">
        <w:t>terminal</w:t>
      </w:r>
      <w:r>
        <w:t>”</w:t>
      </w:r>
      <w:r w:rsidR="005D62F2">
        <w:t xml:space="preserve"> (</w:t>
      </w:r>
      <w:proofErr w:type="spellStart"/>
      <w:r w:rsidR="005D62F2" w:rsidRPr="00015168">
        <w:rPr>
          <w:rFonts w:ascii="Consolas" w:hAnsi="Consolas"/>
        </w:rPr>
        <w:t>bash</w:t>
      </w:r>
      <w:proofErr w:type="spellEnd"/>
      <w:r w:rsidR="005D62F2">
        <w:t>)</w:t>
      </w:r>
      <w:r w:rsidR="000472BE">
        <w:t xml:space="preserve">, </w:t>
      </w:r>
      <w:r w:rsidR="005D62F2" w:rsidRPr="00015168">
        <w:rPr>
          <w:u w:val="single"/>
        </w:rPr>
        <w:t xml:space="preserve">instala el servicio </w:t>
      </w:r>
      <w:proofErr w:type="spellStart"/>
      <w:r w:rsidR="005D62F2" w:rsidRPr="00015168">
        <w:rPr>
          <w:u w:val="single"/>
        </w:rPr>
        <w:t>MariaDB</w:t>
      </w:r>
      <w:proofErr w:type="spellEnd"/>
      <w:r w:rsidR="003C62F4">
        <w:t xml:space="preserve"> para que nuestra maquina funcione como un servidor de base de datos.</w:t>
      </w:r>
    </w:p>
    <w:p w14:paraId="1AC7BD04" w14:textId="461F1B79" w:rsidR="00BD719F" w:rsidRDefault="00BD719F" w:rsidP="00BD719F">
      <w:pPr>
        <w:pStyle w:val="Prrafodelista"/>
        <w:spacing w:line="360" w:lineRule="auto"/>
        <w:ind w:left="360"/>
      </w:pPr>
      <w:r>
        <w:t>Usare comando</w:t>
      </w:r>
      <w:r w:rsidR="00A54C96">
        <w:t>s para instalar:</w:t>
      </w:r>
    </w:p>
    <w:p w14:paraId="2BFE1B86" w14:textId="2C6BBF52" w:rsidR="00E97450" w:rsidRDefault="00E97450" w:rsidP="00BD719F">
      <w:pPr>
        <w:pStyle w:val="Prrafodelista"/>
        <w:spacing w:line="360" w:lineRule="auto"/>
        <w:ind w:left="360"/>
      </w:pPr>
      <w:r>
        <w:t xml:space="preserve">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update</w:t>
      </w:r>
      <w:proofErr w:type="spellEnd"/>
    </w:p>
    <w:p w14:paraId="1B0C2C10" w14:textId="59E3A83E" w:rsidR="00E97450" w:rsidRDefault="00E97450" w:rsidP="00BD719F">
      <w:pPr>
        <w:pStyle w:val="Prrafodelista"/>
        <w:spacing w:line="360" w:lineRule="auto"/>
        <w:ind w:left="360"/>
      </w:pPr>
      <w:r>
        <w:t xml:space="preserve">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upgrade</w:t>
      </w:r>
      <w:proofErr w:type="spellEnd"/>
    </w:p>
    <w:p w14:paraId="5D76DF17" w14:textId="6534CA84" w:rsidR="00BD719F" w:rsidRDefault="00BD719F" w:rsidP="00BD719F">
      <w:pPr>
        <w:pStyle w:val="Prrafodelista"/>
        <w:spacing w:line="360" w:lineRule="auto"/>
        <w:ind w:left="360"/>
      </w:pPr>
      <w:r>
        <w:t xml:space="preserve">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mariadb</w:t>
      </w:r>
      <w:proofErr w:type="spellEnd"/>
      <w:r>
        <w:t>-server</w:t>
      </w:r>
    </w:p>
    <w:p w14:paraId="23E9345B" w14:textId="435CBE6D" w:rsidR="002B1CC3" w:rsidRDefault="00E97450" w:rsidP="00BD719F">
      <w:pPr>
        <w:pStyle w:val="Prrafodelista"/>
        <w:spacing w:line="360" w:lineRule="auto"/>
        <w:ind w:left="360"/>
      </w:pPr>
      <w:r>
        <w:rPr>
          <w:noProof/>
        </w:rPr>
        <w:lastRenderedPageBreak/>
        <w:drawing>
          <wp:inline distT="0" distB="0" distL="0" distR="0" wp14:anchorId="580242B3" wp14:editId="58D6E772">
            <wp:extent cx="5759450" cy="3961130"/>
            <wp:effectExtent l="0" t="0" r="0" b="1270"/>
            <wp:docPr id="68680515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05150" name="Imagen 68680515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F81C" w14:textId="77777777" w:rsidR="00A54C96" w:rsidRDefault="00A54C96" w:rsidP="00BD719F">
      <w:pPr>
        <w:pStyle w:val="Prrafodelista"/>
        <w:spacing w:line="360" w:lineRule="auto"/>
        <w:ind w:left="360"/>
      </w:pPr>
    </w:p>
    <w:p w14:paraId="3782D75F" w14:textId="690D85EC" w:rsidR="00A54C96" w:rsidRDefault="00A54C96" w:rsidP="00BD719F">
      <w:pPr>
        <w:pStyle w:val="Prrafodelista"/>
        <w:spacing w:line="360" w:lineRule="auto"/>
        <w:ind w:left="360"/>
      </w:pPr>
      <w:r>
        <w:t xml:space="preserve">Inicio el servicio de maría </w:t>
      </w:r>
      <w:proofErr w:type="spellStart"/>
      <w:r>
        <w:t>db</w:t>
      </w:r>
      <w:proofErr w:type="spellEnd"/>
      <w:r>
        <w:t>:</w:t>
      </w:r>
    </w:p>
    <w:p w14:paraId="56089B21" w14:textId="0185A05B" w:rsidR="00A54C96" w:rsidRDefault="0058692E" w:rsidP="0058692E">
      <w:pPr>
        <w:pStyle w:val="Prrafodelista"/>
        <w:spacing w:line="360" w:lineRule="auto"/>
        <w:ind w:left="360"/>
      </w:pPr>
      <w:r>
        <w:t>s</w:t>
      </w:r>
      <w:r w:rsidR="00A54C96">
        <w:t xml:space="preserve">udo </w:t>
      </w:r>
      <w:proofErr w:type="spellStart"/>
      <w:r w:rsidR="00A54C96">
        <w:t>systemctl</w:t>
      </w:r>
      <w:proofErr w:type="spellEnd"/>
      <w:r w:rsidR="00A54C96">
        <w:t xml:space="preserve"> </w:t>
      </w:r>
      <w:proofErr w:type="spellStart"/>
      <w:r w:rsidR="00A54C96">
        <w:t>start</w:t>
      </w:r>
      <w:proofErr w:type="spellEnd"/>
      <w:r w:rsidR="00A54C96">
        <w:t xml:space="preserve"> </w:t>
      </w:r>
      <w:proofErr w:type="spellStart"/>
      <w:proofErr w:type="gramStart"/>
      <w:r w:rsidR="00A54C96">
        <w:t>mariadb.service</w:t>
      </w:r>
      <w:proofErr w:type="spellEnd"/>
      <w:proofErr w:type="gramEnd"/>
    </w:p>
    <w:p w14:paraId="0AE4C275" w14:textId="5BCC12D7" w:rsidR="006854CD" w:rsidRDefault="003C62F4" w:rsidP="00C05F69">
      <w:pPr>
        <w:pStyle w:val="Prrafodelista"/>
        <w:numPr>
          <w:ilvl w:val="0"/>
          <w:numId w:val="3"/>
        </w:numPr>
        <w:spacing w:line="360" w:lineRule="auto"/>
      </w:pPr>
      <w:r>
        <w:t>Desde</w:t>
      </w:r>
      <w:r w:rsidR="005A6322">
        <w:t xml:space="preserve"> el cliente </w:t>
      </w:r>
      <w:r w:rsidR="00F160B7">
        <w:t>“</w:t>
      </w:r>
      <w:r w:rsidR="0029200C">
        <w:t xml:space="preserve">MySQL </w:t>
      </w:r>
      <w:r w:rsidR="00F160B7">
        <w:t xml:space="preserve">Workbench” </w:t>
      </w:r>
      <w:r w:rsidR="00F160B7" w:rsidRPr="00DE50F0">
        <w:rPr>
          <w:u w:val="single"/>
        </w:rPr>
        <w:t xml:space="preserve">conéctate </w:t>
      </w:r>
      <w:r w:rsidR="007F1BF2" w:rsidRPr="00DE50F0">
        <w:rPr>
          <w:u w:val="single"/>
        </w:rPr>
        <w:t>al servidor</w:t>
      </w:r>
      <w:r w:rsidR="007F1BF2">
        <w:t xml:space="preserve"> </w:t>
      </w:r>
      <w:proofErr w:type="spellStart"/>
      <w:r w:rsidR="007F1BF2">
        <w:t>MariaDB</w:t>
      </w:r>
      <w:proofErr w:type="spellEnd"/>
      <w:r w:rsidR="007F1BF2">
        <w:t xml:space="preserve"> local y muestra la </w:t>
      </w:r>
      <w:r w:rsidR="004440E8">
        <w:t>pantalla “Server Status”.</w:t>
      </w:r>
    </w:p>
    <w:p w14:paraId="5AF1415B" w14:textId="55D9F310" w:rsidR="0003060C" w:rsidRDefault="0003060C" w:rsidP="0003060C">
      <w:pPr>
        <w:pStyle w:val="Prrafodelista"/>
        <w:spacing w:line="360" w:lineRule="auto"/>
        <w:ind w:left="360"/>
      </w:pPr>
      <w:r>
        <w:t xml:space="preserve">Desde el menú de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 me conecto a al servidor de la base datos </w:t>
      </w:r>
      <w:proofErr w:type="spellStart"/>
      <w:r>
        <w:t>mariadb</w:t>
      </w:r>
      <w:proofErr w:type="spellEnd"/>
      <w:r>
        <w:t>:</w:t>
      </w:r>
    </w:p>
    <w:p w14:paraId="53D7E093" w14:textId="7C98D011" w:rsidR="0003060C" w:rsidRDefault="0003060C" w:rsidP="0003060C">
      <w:pPr>
        <w:pStyle w:val="Prrafodelista"/>
        <w:spacing w:line="360" w:lineRule="auto"/>
        <w:ind w:left="360"/>
      </w:pPr>
      <w:r>
        <w:rPr>
          <w:noProof/>
        </w:rPr>
        <w:lastRenderedPageBreak/>
        <w:drawing>
          <wp:inline distT="0" distB="0" distL="0" distR="0" wp14:anchorId="0D7315CA" wp14:editId="4396698B">
            <wp:extent cx="5759450" cy="3928110"/>
            <wp:effectExtent l="0" t="0" r="0" b="0"/>
            <wp:docPr id="450136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368" name="Imagen 450136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6418" w14:textId="05D2186A" w:rsidR="0003650F" w:rsidRDefault="0003650F" w:rsidP="0003060C">
      <w:pPr>
        <w:pStyle w:val="Prrafodelista"/>
        <w:spacing w:line="360" w:lineRule="auto"/>
        <w:ind w:left="360"/>
      </w:pPr>
      <w:r>
        <w:t xml:space="preserve">En esta imagen se puede ver que tengo una conexión realizada a </w:t>
      </w:r>
      <w:proofErr w:type="spellStart"/>
      <w:r>
        <w:t>mariadb</w:t>
      </w:r>
      <w:proofErr w:type="spellEnd"/>
      <w:r>
        <w:t xml:space="preserve"> server, la conexión se llama </w:t>
      </w:r>
      <w:proofErr w:type="spellStart"/>
      <w:r>
        <w:t>suzdalenkoConnection</w:t>
      </w:r>
      <w:proofErr w:type="spellEnd"/>
      <w:r>
        <w:t>:</w:t>
      </w:r>
    </w:p>
    <w:p w14:paraId="48BB8A15" w14:textId="5FE99E91" w:rsidR="0003650F" w:rsidRDefault="0003650F" w:rsidP="0003060C">
      <w:pPr>
        <w:pStyle w:val="Prrafodelista"/>
        <w:spacing w:line="360" w:lineRule="auto"/>
        <w:ind w:left="360"/>
      </w:pPr>
      <w:r>
        <w:rPr>
          <w:noProof/>
        </w:rPr>
        <w:drawing>
          <wp:inline distT="0" distB="0" distL="0" distR="0" wp14:anchorId="2075078E" wp14:editId="44D7C376">
            <wp:extent cx="5759450" cy="3987165"/>
            <wp:effectExtent l="0" t="0" r="0" b="0"/>
            <wp:docPr id="93088937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889377" name="Imagen 93088937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C78C" w14:textId="35174974" w:rsidR="005C1325" w:rsidRDefault="005C1325" w:rsidP="005C1325">
      <w:r>
        <w:br w:type="page"/>
      </w:r>
      <w:r w:rsidR="0022362B">
        <w:lastRenderedPageBreak/>
        <w:t>Muestro la pestaña “Server Status”:</w:t>
      </w:r>
    </w:p>
    <w:p w14:paraId="47822159" w14:textId="2F424B82" w:rsidR="0022362B" w:rsidRDefault="0022362B" w:rsidP="005C1325">
      <w:r>
        <w:rPr>
          <w:noProof/>
        </w:rPr>
        <w:drawing>
          <wp:inline distT="0" distB="0" distL="0" distR="0" wp14:anchorId="1D578ADA" wp14:editId="44BF8D31">
            <wp:extent cx="5759450" cy="3806825"/>
            <wp:effectExtent l="0" t="0" r="0" b="3175"/>
            <wp:docPr id="1181178188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78188" name="Imagen 118117818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1B2A" w14:textId="769C1881" w:rsidR="006854CD" w:rsidRDefault="00230DF8" w:rsidP="00230DF8">
      <w:pPr>
        <w:pStyle w:val="Ttulo1"/>
      </w:pPr>
      <w:r>
        <w:t>Actividad 3. Gestión de archivos y carpetas mediante comandos.</w:t>
      </w:r>
    </w:p>
    <w:p w14:paraId="1A67CB1A" w14:textId="6B977A9B" w:rsidR="00230DF8" w:rsidRDefault="00D8783C" w:rsidP="00230DF8">
      <w:r>
        <w:t xml:space="preserve">Partimos de una maquina virtual </w:t>
      </w:r>
      <w:r w:rsidR="005C3819">
        <w:t>Ubuntu Server 22.04. Desde la terminal:</w:t>
      </w:r>
    </w:p>
    <w:p w14:paraId="1AE75B12" w14:textId="77777777" w:rsidR="00230DF8" w:rsidRDefault="00230DF8" w:rsidP="00230DF8">
      <w:r>
        <w:t>1. Crea una carpeta llamada "prueba" en tu directorio personal.</w:t>
      </w:r>
    </w:p>
    <w:p w14:paraId="389D84FA" w14:textId="250A0E96" w:rsidR="00230DF8" w:rsidRDefault="00230DF8" w:rsidP="00230DF8">
      <w:r>
        <w:t>2. Copia el archivo "/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>" a la carpeta "prueba" con el nombre "usuarios"</w:t>
      </w:r>
      <w:r w:rsidR="004A391D">
        <w:t xml:space="preserve"> utilizando rutas absolutas.</w:t>
      </w:r>
    </w:p>
    <w:p w14:paraId="0E033095" w14:textId="77777777" w:rsidR="00230DF8" w:rsidRDefault="00230DF8" w:rsidP="00230DF8">
      <w:r>
        <w:t>3. Cambia los permisos del archivo "usuarios" para que solo tú puedas leerlo y modificarlo.</w:t>
      </w:r>
    </w:p>
    <w:p w14:paraId="2B6B7BBA" w14:textId="77777777" w:rsidR="00230DF8" w:rsidRDefault="00230DF8" w:rsidP="00230DF8">
      <w:r>
        <w:t>4. Muestra el contenido del archivo "usuarios" por pantalla.</w:t>
      </w:r>
    </w:p>
    <w:p w14:paraId="55765FDE" w14:textId="77777777" w:rsidR="00230DF8" w:rsidRDefault="00230DF8" w:rsidP="00230DF8">
      <w:r>
        <w:t>5. Crea un archivo vacío llamado "nuevo" en la carpeta "prueba".</w:t>
      </w:r>
    </w:p>
    <w:p w14:paraId="3948A48F" w14:textId="77777777" w:rsidR="00230DF8" w:rsidRDefault="00230DF8" w:rsidP="00230DF8">
      <w:r>
        <w:t>6. Escribe tu nombre y apellidos en el archivo "nuevo".</w:t>
      </w:r>
    </w:p>
    <w:p w14:paraId="32DDE4C8" w14:textId="77777777" w:rsidR="00230DF8" w:rsidRDefault="00230DF8" w:rsidP="00230DF8">
      <w:r>
        <w:t>7. Muestra el tamaño del archivo "nuevo" en bytes.</w:t>
      </w:r>
    </w:p>
    <w:p w14:paraId="059E968A" w14:textId="77777777" w:rsidR="00230DF8" w:rsidRDefault="00230DF8" w:rsidP="00230DF8">
      <w:r>
        <w:t>8. Renombra el archivo "nuevo" como "datos".</w:t>
      </w:r>
    </w:p>
    <w:p w14:paraId="3001E35B" w14:textId="4B4DBD6D" w:rsidR="00230DF8" w:rsidRDefault="00230DF8" w:rsidP="00230DF8">
      <w:r>
        <w:t>9. Mueve el archivo "datos" a tu directorio personal</w:t>
      </w:r>
      <w:r w:rsidR="00580DD3">
        <w:t xml:space="preserve"> utilizando rutas absolutas.</w:t>
      </w:r>
    </w:p>
    <w:p w14:paraId="5D4FF5B1" w14:textId="1F1231BD" w:rsidR="00230DF8" w:rsidRDefault="00230DF8" w:rsidP="00230DF8">
      <w:r>
        <w:t>10. Borra la carpeta "prueba" y todo su contenido</w:t>
      </w:r>
      <w:r w:rsidR="00580DD3">
        <w:t xml:space="preserve"> utilizando rutas relativas.</w:t>
      </w:r>
    </w:p>
    <w:p w14:paraId="68D24208" w14:textId="77777777" w:rsidR="00230DF8" w:rsidRDefault="00230DF8" w:rsidP="00CC6625"/>
    <w:p w14:paraId="2379939C" w14:textId="18A7F0EF" w:rsidR="005C1325" w:rsidRDefault="005C1325" w:rsidP="00CC6625">
      <w:r>
        <w:br w:type="page"/>
      </w:r>
    </w:p>
    <w:p w14:paraId="7ECDB0BA" w14:textId="62A590A8" w:rsidR="00A236F9" w:rsidRDefault="00A236F9" w:rsidP="00A236F9">
      <w:pPr>
        <w:pStyle w:val="Ttulo1"/>
      </w:pPr>
      <w:r>
        <w:lastRenderedPageBreak/>
        <w:t xml:space="preserve">Actividad 4. </w:t>
      </w:r>
      <w:r w:rsidRPr="00A236F9">
        <w:t>usuarios, grupos</w:t>
      </w:r>
      <w:r>
        <w:t xml:space="preserve"> y</w:t>
      </w:r>
      <w:r w:rsidRPr="00A236F9">
        <w:t xml:space="preserve"> permisos en </w:t>
      </w:r>
      <w:r>
        <w:t>L</w:t>
      </w:r>
      <w:r w:rsidRPr="00A236F9">
        <w:t>inux</w:t>
      </w:r>
    </w:p>
    <w:p w14:paraId="3DDCC76A" w14:textId="688F90CA" w:rsidR="00A236F9" w:rsidRDefault="003318AF" w:rsidP="00CC6625">
      <w:r>
        <w:t xml:space="preserve">Desde una </w:t>
      </w:r>
      <w:r w:rsidR="00A75C54">
        <w:t>máquina</w:t>
      </w:r>
      <w:r>
        <w:t xml:space="preserve"> virtual </w:t>
      </w:r>
      <w:r w:rsidR="00A75C54" w:rsidRPr="003A0BCE">
        <w:rPr>
          <w:u w:val="single"/>
        </w:rPr>
        <w:t>Ubuntu Server 22.04</w:t>
      </w:r>
      <w:r w:rsidR="00A75C54">
        <w:t>, realiza:</w:t>
      </w:r>
    </w:p>
    <w:p w14:paraId="765E4A53" w14:textId="2F3C863D" w:rsidR="00292356" w:rsidRDefault="00292356" w:rsidP="00292356">
      <w:r>
        <w:t>1. Crea un usuario llamado “alumno” con contraseña “12342 y asígnale el grupo primario “estudiantes”.</w:t>
      </w:r>
    </w:p>
    <w:p w14:paraId="1A564698" w14:textId="253EBD86" w:rsidR="00292356" w:rsidRDefault="00292356" w:rsidP="00292356">
      <w:r>
        <w:t>2. Crea un grupo llamado “profesores” y añade al usuario “</w:t>
      </w:r>
      <w:proofErr w:type="spellStart"/>
      <w:r>
        <w:t>root</w:t>
      </w:r>
      <w:proofErr w:type="spellEnd"/>
      <w:r>
        <w:t>” a ese grupo.</w:t>
      </w:r>
    </w:p>
    <w:p w14:paraId="7ADF00D1" w14:textId="72E49F89" w:rsidR="00292356" w:rsidRDefault="00292356" w:rsidP="00292356">
      <w:r>
        <w:t xml:space="preserve">3. Crea un directorio llamado </w:t>
      </w:r>
      <w:r w:rsidR="00484828">
        <w:t>“</w:t>
      </w:r>
      <w:r>
        <w:t>clase</w:t>
      </w:r>
      <w:r w:rsidR="00484828">
        <w:t>”</w:t>
      </w:r>
      <w:r>
        <w:t xml:space="preserve"> en el directorio raíz (`/`) y cambia el propietario a </w:t>
      </w:r>
      <w:r w:rsidR="00484828">
        <w:t>“</w:t>
      </w:r>
      <w:r>
        <w:t>alumno</w:t>
      </w:r>
      <w:r w:rsidR="00484828">
        <w:t>”</w:t>
      </w:r>
      <w:r>
        <w:t xml:space="preserve"> y el grupo a </w:t>
      </w:r>
      <w:r w:rsidR="00484828">
        <w:t>“</w:t>
      </w:r>
      <w:r>
        <w:t>profesores</w:t>
      </w:r>
      <w:r w:rsidR="00484828">
        <w:t>”</w:t>
      </w:r>
      <w:r>
        <w:t>.</w:t>
      </w:r>
    </w:p>
    <w:p w14:paraId="582F5CB1" w14:textId="0B32972A" w:rsidR="00292356" w:rsidRDefault="00292356" w:rsidP="00292356">
      <w:r>
        <w:t xml:space="preserve">4. Cambia los permisos del directorio </w:t>
      </w:r>
      <w:r w:rsidR="00484828">
        <w:t>“</w:t>
      </w:r>
      <w:r>
        <w:t>clase</w:t>
      </w:r>
      <w:r w:rsidR="00484828">
        <w:t>”</w:t>
      </w:r>
      <w:r>
        <w:t xml:space="preserve"> para que solo el propietario pueda leer, escribir y ejecutar, el grupo pueda leer y ejecutar, y el resto no tenga ningún permiso.</w:t>
      </w:r>
    </w:p>
    <w:p w14:paraId="2C03DB6D" w14:textId="54EC352F" w:rsidR="00292356" w:rsidRDefault="00292356" w:rsidP="00292356">
      <w:r>
        <w:t xml:space="preserve">5. Crea un archivo llamado </w:t>
      </w:r>
      <w:r w:rsidR="00AE4238">
        <w:t>“</w:t>
      </w:r>
      <w:r>
        <w:t>notas.txt</w:t>
      </w:r>
      <w:r w:rsidR="00AE4238">
        <w:t>”</w:t>
      </w:r>
      <w:r>
        <w:t xml:space="preserve"> dentro del directorio </w:t>
      </w:r>
      <w:r w:rsidR="00AE4238">
        <w:t>“</w:t>
      </w:r>
      <w:r>
        <w:t>clase</w:t>
      </w:r>
      <w:r w:rsidR="00AE4238">
        <w:t>”</w:t>
      </w:r>
      <w:r>
        <w:t xml:space="preserve"> con el contenido </w:t>
      </w:r>
      <w:r w:rsidR="00AE4238">
        <w:t>“</w:t>
      </w:r>
      <w:r>
        <w:t>Aprobado</w:t>
      </w:r>
      <w:r w:rsidR="00AE4238">
        <w:t>”</w:t>
      </w:r>
      <w:r>
        <w:t xml:space="preserve"> y cambia el propietario a </w:t>
      </w:r>
      <w:r w:rsidR="00AE4238">
        <w:t>“</w:t>
      </w:r>
      <w:proofErr w:type="spellStart"/>
      <w:r>
        <w:t>root</w:t>
      </w:r>
      <w:proofErr w:type="spellEnd"/>
      <w:r w:rsidR="00AE4238">
        <w:t>”</w:t>
      </w:r>
      <w:r>
        <w:t xml:space="preserve"> y el grupo a </w:t>
      </w:r>
      <w:r w:rsidR="00AE4238">
        <w:t>“</w:t>
      </w:r>
      <w:r>
        <w:t>estudiantes</w:t>
      </w:r>
      <w:r w:rsidR="00AE4238">
        <w:t>”</w:t>
      </w:r>
      <w:r>
        <w:t>.</w:t>
      </w:r>
    </w:p>
    <w:p w14:paraId="2B05B85E" w14:textId="4805571C" w:rsidR="00292356" w:rsidRDefault="00292356" w:rsidP="00292356">
      <w:r>
        <w:t xml:space="preserve">6. Cambia los permisos del archivo </w:t>
      </w:r>
      <w:r w:rsidR="00AE4238">
        <w:t>“</w:t>
      </w:r>
      <w:r>
        <w:t>notas.txt</w:t>
      </w:r>
      <w:r w:rsidR="00AE4238">
        <w:t>”</w:t>
      </w:r>
      <w:r>
        <w:t xml:space="preserve"> para que solo el propietario pueda leer y escribir, el grupo pueda leer, y el resto no tenga ningún permiso.</w:t>
      </w:r>
    </w:p>
    <w:p w14:paraId="157ECAD6" w14:textId="7B7E2DC5" w:rsidR="00292356" w:rsidRDefault="00292356" w:rsidP="00292356">
      <w:r>
        <w:t xml:space="preserve">7. Crea un enlace simbólico llamado </w:t>
      </w:r>
      <w:r w:rsidR="00AE4238">
        <w:t>“</w:t>
      </w:r>
      <w:r>
        <w:t>resultado</w:t>
      </w:r>
      <w:r w:rsidR="00AE4238">
        <w:t>”</w:t>
      </w:r>
      <w:r>
        <w:t xml:space="preserve"> en el directorio personal de </w:t>
      </w:r>
      <w:r w:rsidR="00AE4238">
        <w:t>“</w:t>
      </w:r>
      <w:r>
        <w:t>alumno</w:t>
      </w:r>
      <w:r w:rsidR="00AE4238">
        <w:t>”</w:t>
      </w:r>
      <w:r>
        <w:t xml:space="preserve"> que apunte al archivo </w:t>
      </w:r>
      <w:r w:rsidR="00AE4238">
        <w:t>“</w:t>
      </w:r>
      <w:r>
        <w:t>notas.txt</w:t>
      </w:r>
      <w:r w:rsidR="00AE4238">
        <w:t>”</w:t>
      </w:r>
      <w:r>
        <w:t>.</w:t>
      </w:r>
    </w:p>
    <w:p w14:paraId="3C3841AB" w14:textId="7AE12B99" w:rsidR="00292356" w:rsidRDefault="00292356" w:rsidP="00292356">
      <w:r>
        <w:t xml:space="preserve">8. Crea un enlace duro llamado </w:t>
      </w:r>
      <w:r w:rsidR="00AE4238">
        <w:t>“</w:t>
      </w:r>
      <w:r>
        <w:t>copia</w:t>
      </w:r>
      <w:r w:rsidR="00AE4238">
        <w:t>”</w:t>
      </w:r>
      <w:r>
        <w:t xml:space="preserve"> en el directorio personal de </w:t>
      </w:r>
      <w:r w:rsidR="00AE4238">
        <w:t>“</w:t>
      </w:r>
      <w:proofErr w:type="spellStart"/>
      <w:r>
        <w:t>root</w:t>
      </w:r>
      <w:proofErr w:type="spellEnd"/>
      <w:r w:rsidR="00AE4238">
        <w:t>”</w:t>
      </w:r>
      <w:r>
        <w:t xml:space="preserve"> que apunte al archivo </w:t>
      </w:r>
      <w:r w:rsidR="00AE4238">
        <w:t>“</w:t>
      </w:r>
      <w:r>
        <w:t>notas.txt</w:t>
      </w:r>
      <w:r w:rsidR="00AE4238">
        <w:t>”</w:t>
      </w:r>
      <w:r>
        <w:t>.</w:t>
      </w:r>
    </w:p>
    <w:p w14:paraId="553C135D" w14:textId="387C7FBD" w:rsidR="00292356" w:rsidRDefault="00292356" w:rsidP="00292356">
      <w:r>
        <w:t xml:space="preserve">9. Borra el </w:t>
      </w:r>
      <w:r w:rsidR="00BB1768">
        <w:t xml:space="preserve">archivo </w:t>
      </w:r>
      <w:r w:rsidR="00DB71F3">
        <w:t>“</w:t>
      </w:r>
      <w:r>
        <w:t>notas.txt</w:t>
      </w:r>
      <w:r w:rsidR="00BB1768">
        <w:t>”</w:t>
      </w:r>
      <w:r>
        <w:t xml:space="preserve"> y comprueba si los enlaces siguen funcionando.</w:t>
      </w:r>
      <w:r w:rsidR="00BB1768">
        <w:t xml:space="preserve"> Explica.</w:t>
      </w:r>
    </w:p>
    <w:p w14:paraId="129817E1" w14:textId="71F76180" w:rsidR="00A75C54" w:rsidRDefault="00292356" w:rsidP="00292356">
      <w:r>
        <w:t xml:space="preserve">10. Cambia la contraseña de </w:t>
      </w:r>
      <w:r w:rsidR="00DB71F3">
        <w:t>“</w:t>
      </w:r>
      <w:r>
        <w:t>alumno</w:t>
      </w:r>
      <w:r w:rsidR="00DB71F3">
        <w:t>”</w:t>
      </w:r>
      <w:r>
        <w:t xml:space="preserve"> a </w:t>
      </w:r>
      <w:r w:rsidR="00DB71F3">
        <w:t>“</w:t>
      </w:r>
      <w:r>
        <w:t>4321</w:t>
      </w:r>
      <w:r w:rsidR="00DB71F3">
        <w:t>”</w:t>
      </w:r>
      <w:r>
        <w:t xml:space="preserve"> y borra el usuario y su directorio personal.</w:t>
      </w:r>
    </w:p>
    <w:p w14:paraId="6929BF0E" w14:textId="66C8497D" w:rsidR="00E02F2B" w:rsidRDefault="00E02F2B" w:rsidP="00292356">
      <w:r w:rsidRPr="00E02F2B">
        <w:t>1</w:t>
      </w:r>
      <w:r>
        <w:t xml:space="preserve">1. </w:t>
      </w:r>
      <w:r w:rsidRPr="00E02F2B">
        <w:t>Muestra tus usuarios en el fichero /</w:t>
      </w:r>
      <w:proofErr w:type="spellStart"/>
      <w:r w:rsidRPr="00E02F2B">
        <w:t>etc</w:t>
      </w:r>
      <w:proofErr w:type="spellEnd"/>
      <w:r w:rsidRPr="00E02F2B">
        <w:t>/</w:t>
      </w:r>
      <w:proofErr w:type="spellStart"/>
      <w:r w:rsidRPr="00E02F2B">
        <w:t>passwd</w:t>
      </w:r>
      <w:proofErr w:type="spellEnd"/>
      <w:r w:rsidR="00A3519B">
        <w:t>.</w:t>
      </w:r>
      <w:r w:rsidR="00905F9C">
        <w:t xml:space="preserve"> ¿Qué UID tienen asignados?</w:t>
      </w:r>
    </w:p>
    <w:p w14:paraId="669ECEF9" w14:textId="15A17A68" w:rsidR="00991F1F" w:rsidRDefault="00991F1F" w:rsidP="00991F1F">
      <w:r w:rsidRPr="00E02F2B">
        <w:t>1</w:t>
      </w:r>
      <w:r w:rsidR="00B95ADF">
        <w:t>2</w:t>
      </w:r>
      <w:r>
        <w:t xml:space="preserve">. </w:t>
      </w:r>
      <w:r w:rsidRPr="00E02F2B">
        <w:t xml:space="preserve">Muestra tus </w:t>
      </w:r>
      <w:r>
        <w:t>grupos</w:t>
      </w:r>
      <w:r w:rsidRPr="00E02F2B">
        <w:t xml:space="preserve"> en el fichero /</w:t>
      </w:r>
      <w:proofErr w:type="spellStart"/>
      <w:r w:rsidRPr="00E02F2B">
        <w:t>etc</w:t>
      </w:r>
      <w:proofErr w:type="spellEnd"/>
      <w:r w:rsidRPr="00E02F2B">
        <w:t>/</w:t>
      </w:r>
      <w:proofErr w:type="spellStart"/>
      <w:r>
        <w:t>group</w:t>
      </w:r>
      <w:proofErr w:type="spellEnd"/>
      <w:r>
        <w:t>. ¿Qué UID tienen asignados?</w:t>
      </w:r>
    </w:p>
    <w:p w14:paraId="391EDE3A" w14:textId="77777777" w:rsidR="00991F1F" w:rsidRDefault="00991F1F" w:rsidP="00292356"/>
    <w:p w14:paraId="0E5CFB98" w14:textId="0B7523CB" w:rsidR="0064100E" w:rsidRDefault="0064100E" w:rsidP="004C10F3">
      <w:pPr>
        <w:pStyle w:val="Ttulo1"/>
      </w:pPr>
      <w:r>
        <w:t xml:space="preserve">Actividad 5. </w:t>
      </w:r>
      <w:r w:rsidR="004C10F3">
        <w:t>Personalización de la configuración de los usuarios.</w:t>
      </w:r>
    </w:p>
    <w:p w14:paraId="5EFCF0EF" w14:textId="41A74308" w:rsidR="00B95ADF" w:rsidRDefault="00967D10" w:rsidP="00B95ADF">
      <w:r>
        <w:t xml:space="preserve">Partimos de una maquina virtual Ubuntu Server 22.04. Realiza </w:t>
      </w:r>
      <w:r w:rsidR="002F39A6">
        <w:t xml:space="preserve">y explica todos los cambios que debes realizar para que el “home” de los nuevos usuarios que se creen en ella su carpeta personal </w:t>
      </w:r>
      <w:r w:rsidR="009B7424">
        <w:t>sea “/usuarios” en lugar de “/home” que es la que viene por defecto.</w:t>
      </w:r>
    </w:p>
    <w:p w14:paraId="17F7F080" w14:textId="61AA7ACB" w:rsidR="00B95ADF" w:rsidRDefault="00000000" w:rsidP="00B95ADF">
      <w:pPr>
        <w:rPr>
          <w:rStyle w:val="Hipervnculo"/>
        </w:rPr>
      </w:pPr>
      <w:hyperlink r:id="rId24" w:history="1">
        <w:r w:rsidR="004B6889" w:rsidRPr="00351FCC">
          <w:rPr>
            <w:rStyle w:val="Hipervnculo"/>
          </w:rPr>
          <w:t>https://manpages.ubuntu.com/manpages/trusty/es/man5/adduser.conf.5.html</w:t>
        </w:r>
      </w:hyperlink>
    </w:p>
    <w:p w14:paraId="7D0D2EA5" w14:textId="40C9E6CE" w:rsidR="00421D38" w:rsidRPr="00421D38" w:rsidRDefault="00421D38" w:rsidP="00B95ADF">
      <w:pPr>
        <w:rPr>
          <w:color w:val="0563C1" w:themeColor="hyperlink"/>
          <w:u w:val="single"/>
        </w:rPr>
      </w:pPr>
      <w:r>
        <w:rPr>
          <w:rStyle w:val="Hipervnculo"/>
        </w:rPr>
        <w:br w:type="page"/>
      </w:r>
    </w:p>
    <w:p w14:paraId="7B627826" w14:textId="2CD6F50A" w:rsidR="004B6889" w:rsidRDefault="00B1371E" w:rsidP="0085171D">
      <w:pPr>
        <w:pStyle w:val="Ttulo1"/>
      </w:pPr>
      <w:r>
        <w:lastRenderedPageBreak/>
        <w:t xml:space="preserve">Actividad </w:t>
      </w:r>
      <w:r w:rsidR="005B17CD">
        <w:t>6. Permisos Linux</w:t>
      </w:r>
    </w:p>
    <w:p w14:paraId="429D2C5B" w14:textId="45F0B352" w:rsidR="005B17CD" w:rsidRDefault="00FA1EF2" w:rsidP="00B95ADF">
      <w:r w:rsidRPr="00FA1EF2">
        <w:t xml:space="preserve">¿Cómo sería la cadena de permisos del fichero </w:t>
      </w:r>
      <w:r w:rsidRPr="00FA1EF2">
        <w:rPr>
          <w:rFonts w:ascii="Consolas" w:hAnsi="Consolas"/>
        </w:rPr>
        <w:t>prueba</w:t>
      </w:r>
      <w:r w:rsidRPr="00FA1EF2">
        <w:t xml:space="preserve"> tras ejecutar secuencialmente los siguientes comandos? Rellena los huecos.</w:t>
      </w:r>
    </w:p>
    <w:p w14:paraId="00B6DFDE" w14:textId="77777777" w:rsidR="00421D38" w:rsidRPr="00303862" w:rsidRDefault="00421D38" w:rsidP="00421D38">
      <w:pPr>
        <w:shd w:val="clear" w:color="auto" w:fill="E7E6E6" w:themeFill="background2"/>
        <w:rPr>
          <w:rFonts w:ascii="Consolas" w:hAnsi="Consolas"/>
        </w:rPr>
      </w:pPr>
      <w:r w:rsidRPr="00303862">
        <w:rPr>
          <w:rFonts w:ascii="Consolas" w:hAnsi="Consolas"/>
        </w:rPr>
        <w:t xml:space="preserve">$ </w:t>
      </w:r>
      <w:proofErr w:type="spellStart"/>
      <w:r w:rsidRPr="00303862">
        <w:rPr>
          <w:rFonts w:ascii="Consolas" w:hAnsi="Consolas"/>
        </w:rPr>
        <w:t>chmod</w:t>
      </w:r>
      <w:proofErr w:type="spellEnd"/>
      <w:r w:rsidRPr="00303862">
        <w:rPr>
          <w:rFonts w:ascii="Consolas" w:hAnsi="Consolas"/>
        </w:rPr>
        <w:t xml:space="preserve"> 640 prueba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6"/>
        <w:gridCol w:w="906"/>
        <w:gridCol w:w="906"/>
        <w:gridCol w:w="906"/>
        <w:gridCol w:w="906"/>
        <w:gridCol w:w="906"/>
        <w:gridCol w:w="906"/>
        <w:gridCol w:w="906"/>
        <w:gridCol w:w="906"/>
        <w:gridCol w:w="906"/>
      </w:tblGrid>
      <w:tr w:rsidR="00421D38" w:rsidRPr="00DE36CD" w14:paraId="50D137BD" w14:textId="77777777" w:rsidTr="005C6B73"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2B6F3A3" w14:textId="77777777" w:rsidR="00421D38" w:rsidRPr="00DE36CD" w:rsidRDefault="00421D38" w:rsidP="005C6B73">
            <w:pPr>
              <w:jc w:val="center"/>
              <w:rPr>
                <w:color w:val="D0CECE" w:themeColor="background2" w:themeShade="E6"/>
              </w:rPr>
            </w:pPr>
            <w:r w:rsidRPr="00DE36CD">
              <w:rPr>
                <w:color w:val="D0CECE" w:themeColor="background2" w:themeShade="E6"/>
              </w:rPr>
              <w:t>-</w:t>
            </w:r>
          </w:p>
        </w:tc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FAD593B" w14:textId="77777777" w:rsidR="00421D38" w:rsidRPr="00DE36CD" w:rsidRDefault="00421D38" w:rsidP="005C6B73">
            <w:pPr>
              <w:jc w:val="center"/>
              <w:rPr>
                <w:color w:val="D0CECE" w:themeColor="background2" w:themeShade="E6"/>
              </w:rPr>
            </w:pPr>
            <w:r w:rsidRPr="00DE36CD">
              <w:rPr>
                <w:color w:val="D0CECE" w:themeColor="background2" w:themeShade="E6"/>
              </w:rPr>
              <w:t>r</w:t>
            </w:r>
          </w:p>
        </w:tc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845076E" w14:textId="77777777" w:rsidR="00421D38" w:rsidRPr="00DE36CD" w:rsidRDefault="00421D38" w:rsidP="005C6B73">
            <w:pPr>
              <w:jc w:val="center"/>
              <w:rPr>
                <w:color w:val="D0CECE" w:themeColor="background2" w:themeShade="E6"/>
              </w:rPr>
            </w:pPr>
            <w:r w:rsidRPr="00DE36CD">
              <w:rPr>
                <w:color w:val="D0CECE" w:themeColor="background2" w:themeShade="E6"/>
              </w:rPr>
              <w:t>w</w:t>
            </w:r>
          </w:p>
        </w:tc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B3AF423" w14:textId="77777777" w:rsidR="00421D38" w:rsidRPr="00DE36CD" w:rsidRDefault="00421D38" w:rsidP="005C6B73">
            <w:pPr>
              <w:jc w:val="center"/>
              <w:rPr>
                <w:color w:val="D0CECE" w:themeColor="background2" w:themeShade="E6"/>
              </w:rPr>
            </w:pPr>
            <w:r w:rsidRPr="00DE36CD">
              <w:rPr>
                <w:color w:val="D0CECE" w:themeColor="background2" w:themeShade="E6"/>
              </w:rPr>
              <w:t>x</w:t>
            </w:r>
          </w:p>
        </w:tc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FB488DA" w14:textId="77777777" w:rsidR="00421D38" w:rsidRPr="00DE36CD" w:rsidRDefault="00421D38" w:rsidP="005C6B73">
            <w:pPr>
              <w:jc w:val="center"/>
              <w:rPr>
                <w:color w:val="D0CECE" w:themeColor="background2" w:themeShade="E6"/>
              </w:rPr>
            </w:pPr>
            <w:r w:rsidRPr="00DE36CD">
              <w:rPr>
                <w:color w:val="D0CECE" w:themeColor="background2" w:themeShade="E6"/>
              </w:rPr>
              <w:t>r</w:t>
            </w:r>
          </w:p>
        </w:tc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F2FE7D" w14:textId="77777777" w:rsidR="00421D38" w:rsidRPr="00DE36CD" w:rsidRDefault="00421D38" w:rsidP="005C6B73">
            <w:pPr>
              <w:jc w:val="center"/>
              <w:rPr>
                <w:color w:val="D0CECE" w:themeColor="background2" w:themeShade="E6"/>
              </w:rPr>
            </w:pPr>
            <w:r w:rsidRPr="00DE36CD">
              <w:rPr>
                <w:color w:val="D0CECE" w:themeColor="background2" w:themeShade="E6"/>
              </w:rPr>
              <w:t>w</w:t>
            </w:r>
          </w:p>
        </w:tc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1A05CF" w14:textId="77777777" w:rsidR="00421D38" w:rsidRPr="00DE36CD" w:rsidRDefault="00421D38" w:rsidP="005C6B73">
            <w:pPr>
              <w:jc w:val="center"/>
              <w:rPr>
                <w:color w:val="D0CECE" w:themeColor="background2" w:themeShade="E6"/>
              </w:rPr>
            </w:pPr>
            <w:r w:rsidRPr="00DE36CD">
              <w:rPr>
                <w:color w:val="D0CECE" w:themeColor="background2" w:themeShade="E6"/>
              </w:rPr>
              <w:t>x</w:t>
            </w:r>
          </w:p>
        </w:tc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55DAE8A" w14:textId="77777777" w:rsidR="00421D38" w:rsidRPr="00DE36CD" w:rsidRDefault="00421D38" w:rsidP="005C6B73">
            <w:pPr>
              <w:jc w:val="center"/>
              <w:rPr>
                <w:color w:val="D0CECE" w:themeColor="background2" w:themeShade="E6"/>
              </w:rPr>
            </w:pPr>
            <w:r w:rsidRPr="00DE36CD">
              <w:rPr>
                <w:color w:val="D0CECE" w:themeColor="background2" w:themeShade="E6"/>
              </w:rPr>
              <w:t>r</w:t>
            </w:r>
          </w:p>
        </w:tc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5FDC3E4" w14:textId="77777777" w:rsidR="00421D38" w:rsidRPr="00DE36CD" w:rsidRDefault="00421D38" w:rsidP="005C6B73">
            <w:pPr>
              <w:jc w:val="center"/>
              <w:rPr>
                <w:color w:val="D0CECE" w:themeColor="background2" w:themeShade="E6"/>
              </w:rPr>
            </w:pPr>
            <w:r w:rsidRPr="00DE36CD">
              <w:rPr>
                <w:color w:val="D0CECE" w:themeColor="background2" w:themeShade="E6"/>
              </w:rPr>
              <w:t>w</w:t>
            </w:r>
          </w:p>
        </w:tc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50E0EB" w14:textId="77777777" w:rsidR="00421D38" w:rsidRPr="00DE36CD" w:rsidRDefault="00421D38" w:rsidP="005C6B73">
            <w:pPr>
              <w:jc w:val="center"/>
              <w:rPr>
                <w:color w:val="D0CECE" w:themeColor="background2" w:themeShade="E6"/>
              </w:rPr>
            </w:pPr>
            <w:r w:rsidRPr="00DE36CD">
              <w:rPr>
                <w:color w:val="D0CECE" w:themeColor="background2" w:themeShade="E6"/>
              </w:rPr>
              <w:t>x</w:t>
            </w:r>
          </w:p>
        </w:tc>
      </w:tr>
      <w:tr w:rsidR="00421D38" w14:paraId="22656581" w14:textId="77777777" w:rsidTr="005C6B73">
        <w:tc>
          <w:tcPr>
            <w:tcW w:w="906" w:type="dxa"/>
            <w:tcBorders>
              <w:top w:val="single" w:sz="4" w:space="0" w:color="auto"/>
            </w:tcBorders>
          </w:tcPr>
          <w:p w14:paraId="0554397D" w14:textId="77777777" w:rsidR="00421D38" w:rsidRDefault="00421D38" w:rsidP="005C6B73">
            <w:r>
              <w:t>-</w:t>
            </w:r>
          </w:p>
        </w:tc>
        <w:tc>
          <w:tcPr>
            <w:tcW w:w="906" w:type="dxa"/>
            <w:tcBorders>
              <w:top w:val="single" w:sz="4" w:space="0" w:color="auto"/>
            </w:tcBorders>
          </w:tcPr>
          <w:p w14:paraId="0B2E2324" w14:textId="7F559585" w:rsidR="00421D38" w:rsidRDefault="00421D38" w:rsidP="005C6B73"/>
        </w:tc>
        <w:tc>
          <w:tcPr>
            <w:tcW w:w="906" w:type="dxa"/>
            <w:tcBorders>
              <w:top w:val="single" w:sz="4" w:space="0" w:color="auto"/>
            </w:tcBorders>
          </w:tcPr>
          <w:p w14:paraId="0406CE6F" w14:textId="11560C9A" w:rsidR="00421D38" w:rsidRDefault="00421D38" w:rsidP="005C6B73"/>
        </w:tc>
        <w:tc>
          <w:tcPr>
            <w:tcW w:w="906" w:type="dxa"/>
            <w:tcBorders>
              <w:top w:val="single" w:sz="4" w:space="0" w:color="auto"/>
            </w:tcBorders>
          </w:tcPr>
          <w:p w14:paraId="142A2E33" w14:textId="2D2E1809" w:rsidR="00421D38" w:rsidRDefault="00421D38" w:rsidP="005C6B73"/>
        </w:tc>
        <w:tc>
          <w:tcPr>
            <w:tcW w:w="906" w:type="dxa"/>
            <w:tcBorders>
              <w:top w:val="single" w:sz="4" w:space="0" w:color="auto"/>
            </w:tcBorders>
          </w:tcPr>
          <w:p w14:paraId="313B2502" w14:textId="5C5CCB90" w:rsidR="00421D38" w:rsidRDefault="00421D38" w:rsidP="005C6B73"/>
        </w:tc>
        <w:tc>
          <w:tcPr>
            <w:tcW w:w="906" w:type="dxa"/>
            <w:tcBorders>
              <w:top w:val="single" w:sz="4" w:space="0" w:color="auto"/>
            </w:tcBorders>
          </w:tcPr>
          <w:p w14:paraId="45078655" w14:textId="6EFA394A" w:rsidR="00421D38" w:rsidRDefault="00421D38" w:rsidP="005C6B73"/>
        </w:tc>
        <w:tc>
          <w:tcPr>
            <w:tcW w:w="906" w:type="dxa"/>
            <w:tcBorders>
              <w:top w:val="single" w:sz="4" w:space="0" w:color="auto"/>
            </w:tcBorders>
          </w:tcPr>
          <w:p w14:paraId="4CB94518" w14:textId="1074ADE4" w:rsidR="00421D38" w:rsidRDefault="00421D38" w:rsidP="005C6B73"/>
        </w:tc>
        <w:tc>
          <w:tcPr>
            <w:tcW w:w="906" w:type="dxa"/>
            <w:tcBorders>
              <w:top w:val="single" w:sz="4" w:space="0" w:color="auto"/>
            </w:tcBorders>
          </w:tcPr>
          <w:p w14:paraId="7A9C77DE" w14:textId="673FCDC8" w:rsidR="00421D38" w:rsidRDefault="00421D38" w:rsidP="005C6B73"/>
        </w:tc>
        <w:tc>
          <w:tcPr>
            <w:tcW w:w="906" w:type="dxa"/>
            <w:tcBorders>
              <w:top w:val="single" w:sz="4" w:space="0" w:color="auto"/>
            </w:tcBorders>
          </w:tcPr>
          <w:p w14:paraId="5FAF6ACB" w14:textId="15C65637" w:rsidR="00421D38" w:rsidRDefault="00421D38" w:rsidP="005C6B73"/>
        </w:tc>
        <w:tc>
          <w:tcPr>
            <w:tcW w:w="906" w:type="dxa"/>
            <w:tcBorders>
              <w:top w:val="single" w:sz="4" w:space="0" w:color="auto"/>
            </w:tcBorders>
          </w:tcPr>
          <w:p w14:paraId="67A0E45B" w14:textId="74E62650" w:rsidR="00421D38" w:rsidRDefault="00421D38" w:rsidP="005C6B73"/>
        </w:tc>
      </w:tr>
    </w:tbl>
    <w:p w14:paraId="26F3D5AA" w14:textId="77777777" w:rsidR="00421D38" w:rsidRDefault="00421D38" w:rsidP="00421D38"/>
    <w:p w14:paraId="73589F64" w14:textId="77777777" w:rsidR="00421D38" w:rsidRPr="00185C0F" w:rsidRDefault="00421D38" w:rsidP="00421D38">
      <w:pPr>
        <w:shd w:val="clear" w:color="auto" w:fill="E7E6E6" w:themeFill="background2"/>
        <w:rPr>
          <w:rFonts w:ascii="Consolas" w:hAnsi="Consolas"/>
        </w:rPr>
      </w:pPr>
      <w:r w:rsidRPr="00185C0F">
        <w:rPr>
          <w:rFonts w:ascii="Consolas" w:hAnsi="Consolas"/>
        </w:rPr>
        <w:t xml:space="preserve">$ </w:t>
      </w:r>
      <w:proofErr w:type="spellStart"/>
      <w:r w:rsidRPr="00185C0F">
        <w:rPr>
          <w:rFonts w:ascii="Consolas" w:hAnsi="Consolas"/>
        </w:rPr>
        <w:t>chmod</w:t>
      </w:r>
      <w:proofErr w:type="spellEnd"/>
      <w:r w:rsidRPr="00185C0F">
        <w:rPr>
          <w:rFonts w:ascii="Consolas" w:hAnsi="Consolas"/>
        </w:rPr>
        <w:t xml:space="preserve"> a=</w:t>
      </w:r>
      <w:proofErr w:type="spellStart"/>
      <w:r w:rsidRPr="00185C0F">
        <w:rPr>
          <w:rFonts w:ascii="Consolas" w:hAnsi="Consolas"/>
        </w:rPr>
        <w:t>rw</w:t>
      </w:r>
      <w:proofErr w:type="spellEnd"/>
      <w:r w:rsidRPr="00185C0F">
        <w:rPr>
          <w:rFonts w:ascii="Consolas" w:hAnsi="Consolas"/>
        </w:rPr>
        <w:t xml:space="preserve"> prueba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6"/>
        <w:gridCol w:w="906"/>
        <w:gridCol w:w="906"/>
        <w:gridCol w:w="906"/>
        <w:gridCol w:w="906"/>
        <w:gridCol w:w="906"/>
        <w:gridCol w:w="906"/>
        <w:gridCol w:w="906"/>
        <w:gridCol w:w="906"/>
        <w:gridCol w:w="906"/>
      </w:tblGrid>
      <w:tr w:rsidR="00421D38" w:rsidRPr="00DE36CD" w14:paraId="38B8E027" w14:textId="77777777" w:rsidTr="005C6B73"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9E7A7DB" w14:textId="77777777" w:rsidR="00421D38" w:rsidRPr="00DE36CD" w:rsidRDefault="00421D38" w:rsidP="005C6B73">
            <w:pPr>
              <w:jc w:val="center"/>
              <w:rPr>
                <w:color w:val="D0CECE" w:themeColor="background2" w:themeShade="E6"/>
              </w:rPr>
            </w:pPr>
            <w:r w:rsidRPr="00DE36CD">
              <w:rPr>
                <w:color w:val="D0CECE" w:themeColor="background2" w:themeShade="E6"/>
              </w:rPr>
              <w:t>-</w:t>
            </w:r>
          </w:p>
        </w:tc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71F3F05" w14:textId="77777777" w:rsidR="00421D38" w:rsidRPr="00DE36CD" w:rsidRDefault="00421D38" w:rsidP="005C6B73">
            <w:pPr>
              <w:jc w:val="center"/>
              <w:rPr>
                <w:color w:val="D0CECE" w:themeColor="background2" w:themeShade="E6"/>
              </w:rPr>
            </w:pPr>
            <w:r w:rsidRPr="00DE36CD">
              <w:rPr>
                <w:color w:val="D0CECE" w:themeColor="background2" w:themeShade="E6"/>
              </w:rPr>
              <w:t>r</w:t>
            </w:r>
          </w:p>
        </w:tc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C18114" w14:textId="77777777" w:rsidR="00421D38" w:rsidRPr="00DE36CD" w:rsidRDefault="00421D38" w:rsidP="005C6B73">
            <w:pPr>
              <w:jc w:val="center"/>
              <w:rPr>
                <w:color w:val="D0CECE" w:themeColor="background2" w:themeShade="E6"/>
              </w:rPr>
            </w:pPr>
            <w:r w:rsidRPr="00DE36CD">
              <w:rPr>
                <w:color w:val="D0CECE" w:themeColor="background2" w:themeShade="E6"/>
              </w:rPr>
              <w:t>w</w:t>
            </w:r>
          </w:p>
        </w:tc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81A313" w14:textId="77777777" w:rsidR="00421D38" w:rsidRPr="00DE36CD" w:rsidRDefault="00421D38" w:rsidP="005C6B73">
            <w:pPr>
              <w:jc w:val="center"/>
              <w:rPr>
                <w:color w:val="D0CECE" w:themeColor="background2" w:themeShade="E6"/>
              </w:rPr>
            </w:pPr>
            <w:r w:rsidRPr="00DE36CD">
              <w:rPr>
                <w:color w:val="D0CECE" w:themeColor="background2" w:themeShade="E6"/>
              </w:rPr>
              <w:t>x</w:t>
            </w:r>
          </w:p>
        </w:tc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E59DC54" w14:textId="77777777" w:rsidR="00421D38" w:rsidRPr="00DE36CD" w:rsidRDefault="00421D38" w:rsidP="005C6B73">
            <w:pPr>
              <w:jc w:val="center"/>
              <w:rPr>
                <w:color w:val="D0CECE" w:themeColor="background2" w:themeShade="E6"/>
              </w:rPr>
            </w:pPr>
            <w:r w:rsidRPr="00DE36CD">
              <w:rPr>
                <w:color w:val="D0CECE" w:themeColor="background2" w:themeShade="E6"/>
              </w:rPr>
              <w:t>r</w:t>
            </w:r>
          </w:p>
        </w:tc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6666D8" w14:textId="77777777" w:rsidR="00421D38" w:rsidRPr="00DE36CD" w:rsidRDefault="00421D38" w:rsidP="005C6B73">
            <w:pPr>
              <w:jc w:val="center"/>
              <w:rPr>
                <w:color w:val="D0CECE" w:themeColor="background2" w:themeShade="E6"/>
              </w:rPr>
            </w:pPr>
            <w:r w:rsidRPr="00DE36CD">
              <w:rPr>
                <w:color w:val="D0CECE" w:themeColor="background2" w:themeShade="E6"/>
              </w:rPr>
              <w:t>w</w:t>
            </w:r>
          </w:p>
        </w:tc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B844EA0" w14:textId="77777777" w:rsidR="00421D38" w:rsidRPr="00DE36CD" w:rsidRDefault="00421D38" w:rsidP="005C6B73">
            <w:pPr>
              <w:jc w:val="center"/>
              <w:rPr>
                <w:color w:val="D0CECE" w:themeColor="background2" w:themeShade="E6"/>
              </w:rPr>
            </w:pPr>
            <w:r w:rsidRPr="00DE36CD">
              <w:rPr>
                <w:color w:val="D0CECE" w:themeColor="background2" w:themeShade="E6"/>
              </w:rPr>
              <w:t>x</w:t>
            </w:r>
          </w:p>
        </w:tc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DC92804" w14:textId="77777777" w:rsidR="00421D38" w:rsidRPr="00DE36CD" w:rsidRDefault="00421D38" w:rsidP="005C6B73">
            <w:pPr>
              <w:jc w:val="center"/>
              <w:rPr>
                <w:color w:val="D0CECE" w:themeColor="background2" w:themeShade="E6"/>
              </w:rPr>
            </w:pPr>
            <w:r w:rsidRPr="00DE36CD">
              <w:rPr>
                <w:color w:val="D0CECE" w:themeColor="background2" w:themeShade="E6"/>
              </w:rPr>
              <w:t>r</w:t>
            </w:r>
          </w:p>
        </w:tc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910FDC4" w14:textId="77777777" w:rsidR="00421D38" w:rsidRPr="00DE36CD" w:rsidRDefault="00421D38" w:rsidP="005C6B73">
            <w:pPr>
              <w:jc w:val="center"/>
              <w:rPr>
                <w:color w:val="D0CECE" w:themeColor="background2" w:themeShade="E6"/>
              </w:rPr>
            </w:pPr>
            <w:r w:rsidRPr="00DE36CD">
              <w:rPr>
                <w:color w:val="D0CECE" w:themeColor="background2" w:themeShade="E6"/>
              </w:rPr>
              <w:t>w</w:t>
            </w:r>
          </w:p>
        </w:tc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BE419A7" w14:textId="77777777" w:rsidR="00421D38" w:rsidRPr="00DE36CD" w:rsidRDefault="00421D38" w:rsidP="005C6B73">
            <w:pPr>
              <w:jc w:val="center"/>
              <w:rPr>
                <w:color w:val="D0CECE" w:themeColor="background2" w:themeShade="E6"/>
              </w:rPr>
            </w:pPr>
            <w:r w:rsidRPr="00DE36CD">
              <w:rPr>
                <w:color w:val="D0CECE" w:themeColor="background2" w:themeShade="E6"/>
              </w:rPr>
              <w:t>x</w:t>
            </w:r>
          </w:p>
        </w:tc>
      </w:tr>
      <w:tr w:rsidR="00421D38" w14:paraId="7AD00DB7" w14:textId="77777777" w:rsidTr="005C6B73">
        <w:tc>
          <w:tcPr>
            <w:tcW w:w="906" w:type="dxa"/>
            <w:tcBorders>
              <w:top w:val="single" w:sz="4" w:space="0" w:color="auto"/>
            </w:tcBorders>
          </w:tcPr>
          <w:p w14:paraId="277C12C2" w14:textId="77777777" w:rsidR="00421D38" w:rsidRDefault="00421D38" w:rsidP="005C6B73">
            <w:r>
              <w:t>-</w:t>
            </w:r>
          </w:p>
        </w:tc>
        <w:tc>
          <w:tcPr>
            <w:tcW w:w="906" w:type="dxa"/>
            <w:tcBorders>
              <w:top w:val="single" w:sz="4" w:space="0" w:color="auto"/>
            </w:tcBorders>
          </w:tcPr>
          <w:p w14:paraId="5DE8671B" w14:textId="3C58BCF4" w:rsidR="00421D38" w:rsidRDefault="00421D38" w:rsidP="005C6B73"/>
        </w:tc>
        <w:tc>
          <w:tcPr>
            <w:tcW w:w="906" w:type="dxa"/>
            <w:tcBorders>
              <w:top w:val="single" w:sz="4" w:space="0" w:color="auto"/>
            </w:tcBorders>
          </w:tcPr>
          <w:p w14:paraId="37C84D5A" w14:textId="3355BA14" w:rsidR="00421D38" w:rsidRDefault="00421D38" w:rsidP="005C6B73"/>
        </w:tc>
        <w:tc>
          <w:tcPr>
            <w:tcW w:w="906" w:type="dxa"/>
            <w:tcBorders>
              <w:top w:val="single" w:sz="4" w:space="0" w:color="auto"/>
            </w:tcBorders>
          </w:tcPr>
          <w:p w14:paraId="1A4C47AB" w14:textId="7AD05825" w:rsidR="00421D38" w:rsidRDefault="00421D38" w:rsidP="005C6B73"/>
        </w:tc>
        <w:tc>
          <w:tcPr>
            <w:tcW w:w="906" w:type="dxa"/>
            <w:tcBorders>
              <w:top w:val="single" w:sz="4" w:space="0" w:color="auto"/>
            </w:tcBorders>
          </w:tcPr>
          <w:p w14:paraId="7B663A04" w14:textId="25D27D34" w:rsidR="00421D38" w:rsidRDefault="00421D38" w:rsidP="005C6B73"/>
        </w:tc>
        <w:tc>
          <w:tcPr>
            <w:tcW w:w="906" w:type="dxa"/>
            <w:tcBorders>
              <w:top w:val="single" w:sz="4" w:space="0" w:color="auto"/>
            </w:tcBorders>
          </w:tcPr>
          <w:p w14:paraId="1BCCB5EC" w14:textId="1719EDD0" w:rsidR="00421D38" w:rsidRDefault="00421D38" w:rsidP="005C6B73"/>
        </w:tc>
        <w:tc>
          <w:tcPr>
            <w:tcW w:w="906" w:type="dxa"/>
            <w:tcBorders>
              <w:top w:val="single" w:sz="4" w:space="0" w:color="auto"/>
            </w:tcBorders>
          </w:tcPr>
          <w:p w14:paraId="176BEBFD" w14:textId="58C507B2" w:rsidR="00421D38" w:rsidRDefault="00421D38" w:rsidP="005C6B73"/>
        </w:tc>
        <w:tc>
          <w:tcPr>
            <w:tcW w:w="906" w:type="dxa"/>
            <w:tcBorders>
              <w:top w:val="single" w:sz="4" w:space="0" w:color="auto"/>
            </w:tcBorders>
          </w:tcPr>
          <w:p w14:paraId="224906CE" w14:textId="19C52E47" w:rsidR="00421D38" w:rsidRDefault="00421D38" w:rsidP="005C6B73"/>
        </w:tc>
        <w:tc>
          <w:tcPr>
            <w:tcW w:w="906" w:type="dxa"/>
            <w:tcBorders>
              <w:top w:val="single" w:sz="4" w:space="0" w:color="auto"/>
            </w:tcBorders>
          </w:tcPr>
          <w:p w14:paraId="6696C1A9" w14:textId="3C8D21E0" w:rsidR="00421D38" w:rsidRDefault="00421D38" w:rsidP="005C6B73"/>
        </w:tc>
        <w:tc>
          <w:tcPr>
            <w:tcW w:w="906" w:type="dxa"/>
            <w:tcBorders>
              <w:top w:val="single" w:sz="4" w:space="0" w:color="auto"/>
            </w:tcBorders>
          </w:tcPr>
          <w:p w14:paraId="40904C68" w14:textId="0D595E2D" w:rsidR="00421D38" w:rsidRDefault="00421D38" w:rsidP="005C6B73"/>
        </w:tc>
      </w:tr>
    </w:tbl>
    <w:p w14:paraId="1AAB20D1" w14:textId="77777777" w:rsidR="00421D38" w:rsidRDefault="00421D38" w:rsidP="00421D38"/>
    <w:p w14:paraId="3216A4CE" w14:textId="77777777" w:rsidR="00421D38" w:rsidRPr="001B4132" w:rsidRDefault="00421D38" w:rsidP="00421D38">
      <w:pPr>
        <w:shd w:val="clear" w:color="auto" w:fill="E7E6E6" w:themeFill="background2"/>
        <w:rPr>
          <w:rFonts w:ascii="Consolas" w:hAnsi="Consolas"/>
        </w:rPr>
      </w:pPr>
      <w:r w:rsidRPr="001B4132">
        <w:rPr>
          <w:rFonts w:ascii="Consolas" w:hAnsi="Consolas"/>
        </w:rPr>
        <w:t xml:space="preserve">$ </w:t>
      </w:r>
      <w:proofErr w:type="spellStart"/>
      <w:r w:rsidRPr="001B4132">
        <w:rPr>
          <w:rFonts w:ascii="Consolas" w:hAnsi="Consolas"/>
        </w:rPr>
        <w:t>chmod</w:t>
      </w:r>
      <w:proofErr w:type="spellEnd"/>
      <w:r w:rsidRPr="001B4132">
        <w:rPr>
          <w:rFonts w:ascii="Consolas" w:hAnsi="Consolas"/>
        </w:rPr>
        <w:t xml:space="preserve"> </w:t>
      </w:r>
      <w:proofErr w:type="spellStart"/>
      <w:r w:rsidRPr="001B4132">
        <w:rPr>
          <w:rFonts w:ascii="Consolas" w:hAnsi="Consolas"/>
        </w:rPr>
        <w:t>go</w:t>
      </w:r>
      <w:proofErr w:type="spellEnd"/>
      <w:r w:rsidRPr="001B4132">
        <w:rPr>
          <w:rFonts w:ascii="Consolas" w:hAnsi="Consolas"/>
        </w:rPr>
        <w:t>-w prueba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6"/>
        <w:gridCol w:w="906"/>
        <w:gridCol w:w="906"/>
        <w:gridCol w:w="906"/>
        <w:gridCol w:w="906"/>
        <w:gridCol w:w="906"/>
        <w:gridCol w:w="906"/>
        <w:gridCol w:w="906"/>
        <w:gridCol w:w="906"/>
        <w:gridCol w:w="906"/>
      </w:tblGrid>
      <w:tr w:rsidR="00421D38" w:rsidRPr="00DE36CD" w14:paraId="362EEB83" w14:textId="77777777" w:rsidTr="005C6B73"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9BD3320" w14:textId="77777777" w:rsidR="00421D38" w:rsidRPr="00DE36CD" w:rsidRDefault="00421D38" w:rsidP="005C6B73">
            <w:pPr>
              <w:jc w:val="center"/>
              <w:rPr>
                <w:color w:val="D0CECE" w:themeColor="background2" w:themeShade="E6"/>
              </w:rPr>
            </w:pPr>
            <w:r w:rsidRPr="00DE36CD">
              <w:rPr>
                <w:color w:val="D0CECE" w:themeColor="background2" w:themeShade="E6"/>
              </w:rPr>
              <w:t>-</w:t>
            </w:r>
          </w:p>
        </w:tc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5F269E" w14:textId="77777777" w:rsidR="00421D38" w:rsidRPr="00DE36CD" w:rsidRDefault="00421D38" w:rsidP="005C6B73">
            <w:pPr>
              <w:jc w:val="center"/>
              <w:rPr>
                <w:color w:val="D0CECE" w:themeColor="background2" w:themeShade="E6"/>
              </w:rPr>
            </w:pPr>
            <w:r w:rsidRPr="00DE36CD">
              <w:rPr>
                <w:color w:val="D0CECE" w:themeColor="background2" w:themeShade="E6"/>
              </w:rPr>
              <w:t>r</w:t>
            </w:r>
          </w:p>
        </w:tc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F596CFE" w14:textId="77777777" w:rsidR="00421D38" w:rsidRPr="00DE36CD" w:rsidRDefault="00421D38" w:rsidP="005C6B73">
            <w:pPr>
              <w:jc w:val="center"/>
              <w:rPr>
                <w:color w:val="D0CECE" w:themeColor="background2" w:themeShade="E6"/>
              </w:rPr>
            </w:pPr>
            <w:r w:rsidRPr="00DE36CD">
              <w:rPr>
                <w:color w:val="D0CECE" w:themeColor="background2" w:themeShade="E6"/>
              </w:rPr>
              <w:t>w</w:t>
            </w:r>
          </w:p>
        </w:tc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B70DD5" w14:textId="77777777" w:rsidR="00421D38" w:rsidRPr="00DE36CD" w:rsidRDefault="00421D38" w:rsidP="005C6B73">
            <w:pPr>
              <w:jc w:val="center"/>
              <w:rPr>
                <w:color w:val="D0CECE" w:themeColor="background2" w:themeShade="E6"/>
              </w:rPr>
            </w:pPr>
            <w:r w:rsidRPr="00DE36CD">
              <w:rPr>
                <w:color w:val="D0CECE" w:themeColor="background2" w:themeShade="E6"/>
              </w:rPr>
              <w:t>x</w:t>
            </w:r>
          </w:p>
        </w:tc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D9AA21C" w14:textId="77777777" w:rsidR="00421D38" w:rsidRPr="00DE36CD" w:rsidRDefault="00421D38" w:rsidP="005C6B73">
            <w:pPr>
              <w:jc w:val="center"/>
              <w:rPr>
                <w:color w:val="D0CECE" w:themeColor="background2" w:themeShade="E6"/>
              </w:rPr>
            </w:pPr>
            <w:r w:rsidRPr="00DE36CD">
              <w:rPr>
                <w:color w:val="D0CECE" w:themeColor="background2" w:themeShade="E6"/>
              </w:rPr>
              <w:t>r</w:t>
            </w:r>
          </w:p>
        </w:tc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049DE38" w14:textId="77777777" w:rsidR="00421D38" w:rsidRPr="00DE36CD" w:rsidRDefault="00421D38" w:rsidP="005C6B73">
            <w:pPr>
              <w:jc w:val="center"/>
              <w:rPr>
                <w:color w:val="D0CECE" w:themeColor="background2" w:themeShade="E6"/>
              </w:rPr>
            </w:pPr>
            <w:r w:rsidRPr="00DE36CD">
              <w:rPr>
                <w:color w:val="D0CECE" w:themeColor="background2" w:themeShade="E6"/>
              </w:rPr>
              <w:t>w</w:t>
            </w:r>
          </w:p>
        </w:tc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CDEE036" w14:textId="77777777" w:rsidR="00421D38" w:rsidRPr="00DE36CD" w:rsidRDefault="00421D38" w:rsidP="005C6B73">
            <w:pPr>
              <w:jc w:val="center"/>
              <w:rPr>
                <w:color w:val="D0CECE" w:themeColor="background2" w:themeShade="E6"/>
              </w:rPr>
            </w:pPr>
            <w:r w:rsidRPr="00DE36CD">
              <w:rPr>
                <w:color w:val="D0CECE" w:themeColor="background2" w:themeShade="E6"/>
              </w:rPr>
              <w:t>x</w:t>
            </w:r>
          </w:p>
        </w:tc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4C579A" w14:textId="77777777" w:rsidR="00421D38" w:rsidRPr="00DE36CD" w:rsidRDefault="00421D38" w:rsidP="005C6B73">
            <w:pPr>
              <w:jc w:val="center"/>
              <w:rPr>
                <w:color w:val="D0CECE" w:themeColor="background2" w:themeShade="E6"/>
              </w:rPr>
            </w:pPr>
            <w:r w:rsidRPr="00DE36CD">
              <w:rPr>
                <w:color w:val="D0CECE" w:themeColor="background2" w:themeShade="E6"/>
              </w:rPr>
              <w:t>r</w:t>
            </w:r>
          </w:p>
        </w:tc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4C97C93" w14:textId="77777777" w:rsidR="00421D38" w:rsidRPr="00DE36CD" w:rsidRDefault="00421D38" w:rsidP="005C6B73">
            <w:pPr>
              <w:jc w:val="center"/>
              <w:rPr>
                <w:color w:val="D0CECE" w:themeColor="background2" w:themeShade="E6"/>
              </w:rPr>
            </w:pPr>
            <w:r w:rsidRPr="00DE36CD">
              <w:rPr>
                <w:color w:val="D0CECE" w:themeColor="background2" w:themeShade="E6"/>
              </w:rPr>
              <w:t>w</w:t>
            </w:r>
          </w:p>
        </w:tc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BCCDC6" w14:textId="77777777" w:rsidR="00421D38" w:rsidRPr="00DE36CD" w:rsidRDefault="00421D38" w:rsidP="005C6B73">
            <w:pPr>
              <w:jc w:val="center"/>
              <w:rPr>
                <w:color w:val="D0CECE" w:themeColor="background2" w:themeShade="E6"/>
              </w:rPr>
            </w:pPr>
            <w:r w:rsidRPr="00DE36CD">
              <w:rPr>
                <w:color w:val="D0CECE" w:themeColor="background2" w:themeShade="E6"/>
              </w:rPr>
              <w:t>x</w:t>
            </w:r>
          </w:p>
        </w:tc>
      </w:tr>
      <w:tr w:rsidR="00421D38" w14:paraId="4D196290" w14:textId="77777777" w:rsidTr="005C6B73">
        <w:tc>
          <w:tcPr>
            <w:tcW w:w="906" w:type="dxa"/>
            <w:tcBorders>
              <w:top w:val="single" w:sz="4" w:space="0" w:color="auto"/>
            </w:tcBorders>
          </w:tcPr>
          <w:p w14:paraId="410DDE7A" w14:textId="6E258DB5" w:rsidR="00421D38" w:rsidRDefault="001E408B" w:rsidP="005C6B73">
            <w:r>
              <w:t>-</w:t>
            </w:r>
          </w:p>
        </w:tc>
        <w:tc>
          <w:tcPr>
            <w:tcW w:w="906" w:type="dxa"/>
            <w:tcBorders>
              <w:top w:val="single" w:sz="4" w:space="0" w:color="auto"/>
            </w:tcBorders>
          </w:tcPr>
          <w:p w14:paraId="4C1CB8A6" w14:textId="31BA4181" w:rsidR="00421D38" w:rsidRDefault="00421D38" w:rsidP="005C6B73"/>
        </w:tc>
        <w:tc>
          <w:tcPr>
            <w:tcW w:w="906" w:type="dxa"/>
            <w:tcBorders>
              <w:top w:val="single" w:sz="4" w:space="0" w:color="auto"/>
            </w:tcBorders>
          </w:tcPr>
          <w:p w14:paraId="04E49957" w14:textId="516FC94E" w:rsidR="00421D38" w:rsidRDefault="00421D38" w:rsidP="005C6B73"/>
        </w:tc>
        <w:tc>
          <w:tcPr>
            <w:tcW w:w="906" w:type="dxa"/>
            <w:tcBorders>
              <w:top w:val="single" w:sz="4" w:space="0" w:color="auto"/>
            </w:tcBorders>
          </w:tcPr>
          <w:p w14:paraId="50DB5AB2" w14:textId="488A8E33" w:rsidR="00421D38" w:rsidRDefault="00421D38" w:rsidP="005C6B73"/>
        </w:tc>
        <w:tc>
          <w:tcPr>
            <w:tcW w:w="906" w:type="dxa"/>
            <w:tcBorders>
              <w:top w:val="single" w:sz="4" w:space="0" w:color="auto"/>
            </w:tcBorders>
          </w:tcPr>
          <w:p w14:paraId="0A33526F" w14:textId="067E24B4" w:rsidR="00421D38" w:rsidRDefault="00421D38" w:rsidP="005C6B73"/>
        </w:tc>
        <w:tc>
          <w:tcPr>
            <w:tcW w:w="906" w:type="dxa"/>
            <w:tcBorders>
              <w:top w:val="single" w:sz="4" w:space="0" w:color="auto"/>
            </w:tcBorders>
          </w:tcPr>
          <w:p w14:paraId="6DEE11C9" w14:textId="3052CFA1" w:rsidR="00421D38" w:rsidRDefault="00421D38" w:rsidP="005C6B73"/>
        </w:tc>
        <w:tc>
          <w:tcPr>
            <w:tcW w:w="906" w:type="dxa"/>
            <w:tcBorders>
              <w:top w:val="single" w:sz="4" w:space="0" w:color="auto"/>
            </w:tcBorders>
          </w:tcPr>
          <w:p w14:paraId="612D4554" w14:textId="73F41CD7" w:rsidR="00421D38" w:rsidRDefault="00421D38" w:rsidP="005C6B73"/>
        </w:tc>
        <w:tc>
          <w:tcPr>
            <w:tcW w:w="906" w:type="dxa"/>
            <w:tcBorders>
              <w:top w:val="single" w:sz="4" w:space="0" w:color="auto"/>
            </w:tcBorders>
          </w:tcPr>
          <w:p w14:paraId="20C9845B" w14:textId="77035DA3" w:rsidR="00421D38" w:rsidRDefault="00421D38" w:rsidP="005C6B73"/>
        </w:tc>
        <w:tc>
          <w:tcPr>
            <w:tcW w:w="906" w:type="dxa"/>
            <w:tcBorders>
              <w:top w:val="single" w:sz="4" w:space="0" w:color="auto"/>
            </w:tcBorders>
          </w:tcPr>
          <w:p w14:paraId="6DE74C8E" w14:textId="572C2808" w:rsidR="00421D38" w:rsidRDefault="00421D38" w:rsidP="005C6B73"/>
        </w:tc>
        <w:tc>
          <w:tcPr>
            <w:tcW w:w="906" w:type="dxa"/>
            <w:tcBorders>
              <w:top w:val="single" w:sz="4" w:space="0" w:color="auto"/>
            </w:tcBorders>
          </w:tcPr>
          <w:p w14:paraId="5D70D7F3" w14:textId="54089173" w:rsidR="00421D38" w:rsidRDefault="00421D38" w:rsidP="005C6B73"/>
        </w:tc>
      </w:tr>
    </w:tbl>
    <w:p w14:paraId="61E70D9F" w14:textId="77777777" w:rsidR="00421D38" w:rsidRDefault="00421D38" w:rsidP="00421D38"/>
    <w:p w14:paraId="78026865" w14:textId="77777777" w:rsidR="00421D38" w:rsidRPr="004C319E" w:rsidRDefault="00421D38" w:rsidP="00421D38">
      <w:pPr>
        <w:shd w:val="clear" w:color="auto" w:fill="E7E6E6" w:themeFill="background2"/>
        <w:rPr>
          <w:rFonts w:ascii="Consolas" w:hAnsi="Consolas"/>
        </w:rPr>
      </w:pPr>
      <w:r w:rsidRPr="004C319E">
        <w:rPr>
          <w:rFonts w:ascii="Consolas" w:hAnsi="Consolas"/>
        </w:rPr>
        <w:t xml:space="preserve">$ </w:t>
      </w:r>
      <w:proofErr w:type="spellStart"/>
      <w:r w:rsidRPr="004C319E">
        <w:rPr>
          <w:rFonts w:ascii="Consolas" w:hAnsi="Consolas"/>
        </w:rPr>
        <w:t>chmod</w:t>
      </w:r>
      <w:proofErr w:type="spellEnd"/>
      <w:r w:rsidRPr="004C319E">
        <w:rPr>
          <w:rFonts w:ascii="Consolas" w:hAnsi="Consolas"/>
        </w:rPr>
        <w:t xml:space="preserve"> </w:t>
      </w:r>
      <w:proofErr w:type="spellStart"/>
      <w:r w:rsidRPr="004C319E">
        <w:rPr>
          <w:rFonts w:ascii="Consolas" w:hAnsi="Consolas"/>
        </w:rPr>
        <w:t>u+</w:t>
      </w:r>
      <w:proofErr w:type="gramStart"/>
      <w:r w:rsidRPr="004C319E">
        <w:rPr>
          <w:rFonts w:ascii="Consolas" w:hAnsi="Consolas"/>
        </w:rPr>
        <w:t>x,g</w:t>
      </w:r>
      <w:proofErr w:type="gramEnd"/>
      <w:r w:rsidRPr="004C319E">
        <w:rPr>
          <w:rFonts w:ascii="Consolas" w:hAnsi="Consolas"/>
        </w:rPr>
        <w:t>+w</w:t>
      </w:r>
      <w:proofErr w:type="spellEnd"/>
      <w:r w:rsidRPr="004C319E">
        <w:rPr>
          <w:rFonts w:ascii="Consolas" w:hAnsi="Consolas"/>
        </w:rPr>
        <w:t xml:space="preserve"> prueba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6"/>
        <w:gridCol w:w="906"/>
        <w:gridCol w:w="906"/>
        <w:gridCol w:w="906"/>
        <w:gridCol w:w="906"/>
        <w:gridCol w:w="906"/>
        <w:gridCol w:w="906"/>
        <w:gridCol w:w="906"/>
        <w:gridCol w:w="906"/>
        <w:gridCol w:w="906"/>
      </w:tblGrid>
      <w:tr w:rsidR="00421D38" w:rsidRPr="00DE36CD" w14:paraId="16EBFAAA" w14:textId="77777777" w:rsidTr="005C6B73"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F6BF084" w14:textId="77777777" w:rsidR="00421D38" w:rsidRPr="00DE36CD" w:rsidRDefault="00421D38" w:rsidP="005C6B73">
            <w:pPr>
              <w:jc w:val="center"/>
              <w:rPr>
                <w:color w:val="D0CECE" w:themeColor="background2" w:themeShade="E6"/>
              </w:rPr>
            </w:pPr>
            <w:r w:rsidRPr="00DE36CD">
              <w:rPr>
                <w:color w:val="D0CECE" w:themeColor="background2" w:themeShade="E6"/>
              </w:rPr>
              <w:t>-</w:t>
            </w:r>
          </w:p>
        </w:tc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F6BB50" w14:textId="77777777" w:rsidR="00421D38" w:rsidRPr="00DE36CD" w:rsidRDefault="00421D38" w:rsidP="005C6B73">
            <w:pPr>
              <w:jc w:val="center"/>
              <w:rPr>
                <w:color w:val="D0CECE" w:themeColor="background2" w:themeShade="E6"/>
              </w:rPr>
            </w:pPr>
            <w:r w:rsidRPr="00DE36CD">
              <w:rPr>
                <w:color w:val="D0CECE" w:themeColor="background2" w:themeShade="E6"/>
              </w:rPr>
              <w:t>r</w:t>
            </w:r>
          </w:p>
        </w:tc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67CD138" w14:textId="77777777" w:rsidR="00421D38" w:rsidRPr="00DE36CD" w:rsidRDefault="00421D38" w:rsidP="005C6B73">
            <w:pPr>
              <w:jc w:val="center"/>
              <w:rPr>
                <w:color w:val="D0CECE" w:themeColor="background2" w:themeShade="E6"/>
              </w:rPr>
            </w:pPr>
            <w:r w:rsidRPr="00DE36CD">
              <w:rPr>
                <w:color w:val="D0CECE" w:themeColor="background2" w:themeShade="E6"/>
              </w:rPr>
              <w:t>w</w:t>
            </w:r>
          </w:p>
        </w:tc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730D10" w14:textId="77777777" w:rsidR="00421D38" w:rsidRPr="00DE36CD" w:rsidRDefault="00421D38" w:rsidP="005C6B73">
            <w:pPr>
              <w:jc w:val="center"/>
              <w:rPr>
                <w:color w:val="D0CECE" w:themeColor="background2" w:themeShade="E6"/>
              </w:rPr>
            </w:pPr>
            <w:r w:rsidRPr="00DE36CD">
              <w:rPr>
                <w:color w:val="D0CECE" w:themeColor="background2" w:themeShade="E6"/>
              </w:rPr>
              <w:t>x</w:t>
            </w:r>
          </w:p>
        </w:tc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C8EFBC" w14:textId="77777777" w:rsidR="00421D38" w:rsidRPr="00DE36CD" w:rsidRDefault="00421D38" w:rsidP="005C6B73">
            <w:pPr>
              <w:jc w:val="center"/>
              <w:rPr>
                <w:color w:val="D0CECE" w:themeColor="background2" w:themeShade="E6"/>
              </w:rPr>
            </w:pPr>
            <w:r w:rsidRPr="00DE36CD">
              <w:rPr>
                <w:color w:val="D0CECE" w:themeColor="background2" w:themeShade="E6"/>
              </w:rPr>
              <w:t>r</w:t>
            </w:r>
          </w:p>
        </w:tc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A1DFBA" w14:textId="77777777" w:rsidR="00421D38" w:rsidRPr="00DE36CD" w:rsidRDefault="00421D38" w:rsidP="005C6B73">
            <w:pPr>
              <w:jc w:val="center"/>
              <w:rPr>
                <w:color w:val="D0CECE" w:themeColor="background2" w:themeShade="E6"/>
              </w:rPr>
            </w:pPr>
            <w:r w:rsidRPr="00DE36CD">
              <w:rPr>
                <w:color w:val="D0CECE" w:themeColor="background2" w:themeShade="E6"/>
              </w:rPr>
              <w:t>w</w:t>
            </w:r>
          </w:p>
        </w:tc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110DA03" w14:textId="77777777" w:rsidR="00421D38" w:rsidRPr="00DE36CD" w:rsidRDefault="00421D38" w:rsidP="005C6B73">
            <w:pPr>
              <w:jc w:val="center"/>
              <w:rPr>
                <w:color w:val="D0CECE" w:themeColor="background2" w:themeShade="E6"/>
              </w:rPr>
            </w:pPr>
            <w:r w:rsidRPr="00DE36CD">
              <w:rPr>
                <w:color w:val="D0CECE" w:themeColor="background2" w:themeShade="E6"/>
              </w:rPr>
              <w:t>x</w:t>
            </w:r>
          </w:p>
        </w:tc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E8846E1" w14:textId="77777777" w:rsidR="00421D38" w:rsidRPr="00DE36CD" w:rsidRDefault="00421D38" w:rsidP="005C6B73">
            <w:pPr>
              <w:jc w:val="center"/>
              <w:rPr>
                <w:color w:val="D0CECE" w:themeColor="background2" w:themeShade="E6"/>
              </w:rPr>
            </w:pPr>
            <w:r w:rsidRPr="00DE36CD">
              <w:rPr>
                <w:color w:val="D0CECE" w:themeColor="background2" w:themeShade="E6"/>
              </w:rPr>
              <w:t>r</w:t>
            </w:r>
          </w:p>
        </w:tc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D1422DF" w14:textId="77777777" w:rsidR="00421D38" w:rsidRPr="00DE36CD" w:rsidRDefault="00421D38" w:rsidP="005C6B73">
            <w:pPr>
              <w:jc w:val="center"/>
              <w:rPr>
                <w:color w:val="D0CECE" w:themeColor="background2" w:themeShade="E6"/>
              </w:rPr>
            </w:pPr>
            <w:r w:rsidRPr="00DE36CD">
              <w:rPr>
                <w:color w:val="D0CECE" w:themeColor="background2" w:themeShade="E6"/>
              </w:rPr>
              <w:t>w</w:t>
            </w:r>
          </w:p>
        </w:tc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8A9111" w14:textId="77777777" w:rsidR="00421D38" w:rsidRPr="00DE36CD" w:rsidRDefault="00421D38" w:rsidP="005C6B73">
            <w:pPr>
              <w:jc w:val="center"/>
              <w:rPr>
                <w:color w:val="D0CECE" w:themeColor="background2" w:themeShade="E6"/>
              </w:rPr>
            </w:pPr>
            <w:r w:rsidRPr="00DE36CD">
              <w:rPr>
                <w:color w:val="D0CECE" w:themeColor="background2" w:themeShade="E6"/>
              </w:rPr>
              <w:t>x</w:t>
            </w:r>
          </w:p>
        </w:tc>
      </w:tr>
      <w:tr w:rsidR="00421D38" w14:paraId="5BDDF6BF" w14:textId="77777777" w:rsidTr="005C6B73">
        <w:tc>
          <w:tcPr>
            <w:tcW w:w="906" w:type="dxa"/>
            <w:tcBorders>
              <w:top w:val="single" w:sz="4" w:space="0" w:color="auto"/>
            </w:tcBorders>
          </w:tcPr>
          <w:p w14:paraId="75FC1C27" w14:textId="77777777" w:rsidR="00421D38" w:rsidRDefault="00421D38" w:rsidP="005C6B73">
            <w:r>
              <w:t>-</w:t>
            </w:r>
          </w:p>
        </w:tc>
        <w:tc>
          <w:tcPr>
            <w:tcW w:w="906" w:type="dxa"/>
            <w:tcBorders>
              <w:top w:val="single" w:sz="4" w:space="0" w:color="auto"/>
            </w:tcBorders>
          </w:tcPr>
          <w:p w14:paraId="63D1008C" w14:textId="67C0BABF" w:rsidR="00421D38" w:rsidRDefault="00421D38" w:rsidP="005C6B73"/>
        </w:tc>
        <w:tc>
          <w:tcPr>
            <w:tcW w:w="906" w:type="dxa"/>
            <w:tcBorders>
              <w:top w:val="single" w:sz="4" w:space="0" w:color="auto"/>
            </w:tcBorders>
          </w:tcPr>
          <w:p w14:paraId="640EE8C7" w14:textId="67C926A6" w:rsidR="00421D38" w:rsidRDefault="00421D38" w:rsidP="005C6B73"/>
        </w:tc>
        <w:tc>
          <w:tcPr>
            <w:tcW w:w="906" w:type="dxa"/>
            <w:tcBorders>
              <w:top w:val="single" w:sz="4" w:space="0" w:color="auto"/>
            </w:tcBorders>
          </w:tcPr>
          <w:p w14:paraId="2B05060B" w14:textId="2ADC9269" w:rsidR="00421D38" w:rsidRDefault="00421D38" w:rsidP="005C6B73"/>
        </w:tc>
        <w:tc>
          <w:tcPr>
            <w:tcW w:w="906" w:type="dxa"/>
            <w:tcBorders>
              <w:top w:val="single" w:sz="4" w:space="0" w:color="auto"/>
            </w:tcBorders>
          </w:tcPr>
          <w:p w14:paraId="7AC58F1C" w14:textId="6AE99365" w:rsidR="00421D38" w:rsidRDefault="00421D38" w:rsidP="005C6B73"/>
        </w:tc>
        <w:tc>
          <w:tcPr>
            <w:tcW w:w="906" w:type="dxa"/>
            <w:tcBorders>
              <w:top w:val="single" w:sz="4" w:space="0" w:color="auto"/>
            </w:tcBorders>
          </w:tcPr>
          <w:p w14:paraId="08103171" w14:textId="1DC86DF3" w:rsidR="00421D38" w:rsidRDefault="00421D38" w:rsidP="005C6B73"/>
        </w:tc>
        <w:tc>
          <w:tcPr>
            <w:tcW w:w="906" w:type="dxa"/>
            <w:tcBorders>
              <w:top w:val="single" w:sz="4" w:space="0" w:color="auto"/>
            </w:tcBorders>
          </w:tcPr>
          <w:p w14:paraId="704570B9" w14:textId="2D2EB841" w:rsidR="00421D38" w:rsidRDefault="00421D38" w:rsidP="005C6B73"/>
        </w:tc>
        <w:tc>
          <w:tcPr>
            <w:tcW w:w="906" w:type="dxa"/>
            <w:tcBorders>
              <w:top w:val="single" w:sz="4" w:space="0" w:color="auto"/>
            </w:tcBorders>
          </w:tcPr>
          <w:p w14:paraId="33025DA6" w14:textId="745F5932" w:rsidR="00421D38" w:rsidRDefault="00421D38" w:rsidP="005C6B73"/>
        </w:tc>
        <w:tc>
          <w:tcPr>
            <w:tcW w:w="906" w:type="dxa"/>
            <w:tcBorders>
              <w:top w:val="single" w:sz="4" w:space="0" w:color="auto"/>
            </w:tcBorders>
          </w:tcPr>
          <w:p w14:paraId="7CCF6744" w14:textId="08EDCD3A" w:rsidR="00421D38" w:rsidRDefault="00421D38" w:rsidP="005C6B73"/>
        </w:tc>
        <w:tc>
          <w:tcPr>
            <w:tcW w:w="906" w:type="dxa"/>
            <w:tcBorders>
              <w:top w:val="single" w:sz="4" w:space="0" w:color="auto"/>
            </w:tcBorders>
          </w:tcPr>
          <w:p w14:paraId="3BB9A439" w14:textId="25E6D980" w:rsidR="00421D38" w:rsidRDefault="00421D38" w:rsidP="005C6B73"/>
        </w:tc>
      </w:tr>
    </w:tbl>
    <w:p w14:paraId="6D4FE7A2" w14:textId="77777777" w:rsidR="00421D38" w:rsidRDefault="00421D38" w:rsidP="00421D38"/>
    <w:p w14:paraId="5BB5DAFC" w14:textId="77777777" w:rsidR="00FA1EF2" w:rsidRDefault="00FA1EF2" w:rsidP="00B95ADF"/>
    <w:p w14:paraId="6D1051E6" w14:textId="77777777" w:rsidR="00FA1EF2" w:rsidRPr="00B95ADF" w:rsidRDefault="00FA1EF2" w:rsidP="00B95ADF"/>
    <w:p w14:paraId="6ECE4E05" w14:textId="77777777" w:rsidR="002E39B1" w:rsidRPr="002E39B1" w:rsidRDefault="002E39B1" w:rsidP="002E39B1">
      <w:pPr>
        <w:jc w:val="center"/>
        <w:rPr>
          <w:b/>
          <w:bCs/>
          <w:color w:val="C00000"/>
          <w:sz w:val="36"/>
          <w:szCs w:val="36"/>
        </w:rPr>
      </w:pPr>
      <w:r w:rsidRPr="002E39B1">
        <w:rPr>
          <w:b/>
          <w:bCs/>
          <w:color w:val="C00000"/>
          <w:sz w:val="36"/>
          <w:szCs w:val="36"/>
        </w:rPr>
        <w:t>[CAPTURA LAS PANTALLAS que justifiquen los solicitado]</w:t>
      </w:r>
    </w:p>
    <w:p w14:paraId="7B94186A" w14:textId="77777777" w:rsidR="002E39B1" w:rsidRPr="002E39B1" w:rsidRDefault="002E39B1" w:rsidP="002E39B1">
      <w:pPr>
        <w:jc w:val="center"/>
        <w:rPr>
          <w:b/>
          <w:bCs/>
          <w:color w:val="C00000"/>
          <w:sz w:val="36"/>
          <w:szCs w:val="36"/>
        </w:rPr>
      </w:pPr>
      <w:r w:rsidRPr="002E39B1">
        <w:rPr>
          <w:b/>
          <w:bCs/>
          <w:color w:val="C00000"/>
          <w:sz w:val="36"/>
          <w:szCs w:val="36"/>
        </w:rPr>
        <w:t>IDENTIFICATE EN TODAS LAS CAPTURAS</w:t>
      </w:r>
    </w:p>
    <w:sectPr w:rsidR="002E39B1" w:rsidRPr="002E39B1" w:rsidSect="00786D9B">
      <w:headerReference w:type="default" r:id="rId25"/>
      <w:footerReference w:type="default" r:id="rId26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979F55" w14:textId="77777777" w:rsidR="00561CA6" w:rsidRDefault="00561CA6" w:rsidP="00BB7012">
      <w:pPr>
        <w:spacing w:after="0" w:line="240" w:lineRule="auto"/>
      </w:pPr>
      <w:r>
        <w:separator/>
      </w:r>
    </w:p>
  </w:endnote>
  <w:endnote w:type="continuationSeparator" w:id="0">
    <w:p w14:paraId="1800AD4F" w14:textId="77777777" w:rsidR="00561CA6" w:rsidRDefault="00561CA6" w:rsidP="00BB70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9CB8A8" w14:textId="77777777" w:rsidR="00BB7012" w:rsidRPr="00BB7012" w:rsidRDefault="00BB7012" w:rsidP="00BB7012">
    <w:pPr>
      <w:tabs>
        <w:tab w:val="center" w:pos="4550"/>
        <w:tab w:val="left" w:pos="5818"/>
      </w:tabs>
      <w:ind w:right="260"/>
      <w:jc w:val="center"/>
      <w:rPr>
        <w:color w:val="7F7F7F" w:themeColor="text1" w:themeTint="80"/>
      </w:rPr>
    </w:pPr>
    <w:r w:rsidRPr="00BB7012">
      <w:rPr>
        <w:color w:val="7F7F7F" w:themeColor="text1" w:themeTint="80"/>
        <w:spacing w:val="60"/>
      </w:rPr>
      <w:t>Página</w:t>
    </w:r>
    <w:r w:rsidRPr="00BB7012">
      <w:rPr>
        <w:color w:val="7F7F7F" w:themeColor="text1" w:themeTint="80"/>
      </w:rPr>
      <w:t xml:space="preserve"> </w:t>
    </w:r>
    <w:r w:rsidRPr="00BB7012">
      <w:rPr>
        <w:color w:val="7F7F7F" w:themeColor="text1" w:themeTint="80"/>
      </w:rPr>
      <w:fldChar w:fldCharType="begin"/>
    </w:r>
    <w:r w:rsidRPr="00BB7012">
      <w:rPr>
        <w:color w:val="7F7F7F" w:themeColor="text1" w:themeTint="80"/>
      </w:rPr>
      <w:instrText>PAGE   \* MERGEFORMAT</w:instrText>
    </w:r>
    <w:r w:rsidRPr="00BB7012">
      <w:rPr>
        <w:color w:val="7F7F7F" w:themeColor="text1" w:themeTint="80"/>
      </w:rPr>
      <w:fldChar w:fldCharType="separate"/>
    </w:r>
    <w:r w:rsidRPr="00BB7012">
      <w:rPr>
        <w:color w:val="7F7F7F" w:themeColor="text1" w:themeTint="80"/>
      </w:rPr>
      <w:t>1</w:t>
    </w:r>
    <w:r w:rsidRPr="00BB7012">
      <w:rPr>
        <w:color w:val="7F7F7F" w:themeColor="text1" w:themeTint="80"/>
      </w:rPr>
      <w:fldChar w:fldCharType="end"/>
    </w:r>
    <w:r w:rsidRPr="00BB7012">
      <w:rPr>
        <w:color w:val="7F7F7F" w:themeColor="text1" w:themeTint="80"/>
      </w:rPr>
      <w:t xml:space="preserve"> | </w:t>
    </w:r>
    <w:r w:rsidRPr="00BB7012">
      <w:rPr>
        <w:color w:val="7F7F7F" w:themeColor="text1" w:themeTint="80"/>
      </w:rPr>
      <w:fldChar w:fldCharType="begin"/>
    </w:r>
    <w:r w:rsidRPr="00BB7012">
      <w:rPr>
        <w:color w:val="7F7F7F" w:themeColor="text1" w:themeTint="80"/>
      </w:rPr>
      <w:instrText>NUMPAGES  \* Arabic  \* MERGEFORMAT</w:instrText>
    </w:r>
    <w:r w:rsidRPr="00BB7012">
      <w:rPr>
        <w:color w:val="7F7F7F" w:themeColor="text1" w:themeTint="80"/>
      </w:rPr>
      <w:fldChar w:fldCharType="separate"/>
    </w:r>
    <w:r w:rsidRPr="00BB7012">
      <w:rPr>
        <w:color w:val="7F7F7F" w:themeColor="text1" w:themeTint="80"/>
      </w:rPr>
      <w:t>1</w:t>
    </w:r>
    <w:r w:rsidRPr="00BB7012">
      <w:rPr>
        <w:color w:val="7F7F7F" w:themeColor="text1" w:themeTint="80"/>
      </w:rPr>
      <w:fldChar w:fldCharType="end"/>
    </w:r>
  </w:p>
  <w:p w14:paraId="6E64E948" w14:textId="77777777" w:rsidR="00BB7012" w:rsidRDefault="00BB701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571CBC" w14:textId="77777777" w:rsidR="00561CA6" w:rsidRDefault="00561CA6" w:rsidP="00BB7012">
      <w:pPr>
        <w:spacing w:after="0" w:line="240" w:lineRule="auto"/>
      </w:pPr>
      <w:r>
        <w:separator/>
      </w:r>
    </w:p>
  </w:footnote>
  <w:footnote w:type="continuationSeparator" w:id="0">
    <w:p w14:paraId="5BC2C54E" w14:textId="77777777" w:rsidR="00561CA6" w:rsidRDefault="00561CA6" w:rsidP="00BB7012">
      <w:pPr>
        <w:spacing w:after="0" w:line="240" w:lineRule="auto"/>
      </w:pPr>
      <w:r>
        <w:continuationSeparator/>
      </w:r>
    </w:p>
  </w:footnote>
  <w:footnote w:id="1">
    <w:p w14:paraId="31797726" w14:textId="595FDD8E" w:rsidR="000C393B" w:rsidRDefault="000C393B">
      <w:pPr>
        <w:pStyle w:val="Textonotapie"/>
      </w:pPr>
      <w:r>
        <w:rPr>
          <w:rStyle w:val="Refdenotaalpie"/>
        </w:rPr>
        <w:footnoteRef/>
      </w:r>
      <w:r>
        <w:t xml:space="preserve"> En mi caso, mi correo de educantabria es </w:t>
      </w:r>
      <w:hyperlink r:id="rId1" w:history="1">
        <w:r w:rsidRPr="00351FCC">
          <w:rPr>
            <w:rStyle w:val="Hipervnculo"/>
          </w:rPr>
          <w:t>fcuadradoa01@educantabria.es</w:t>
        </w:r>
      </w:hyperlink>
      <w:r>
        <w:t xml:space="preserve">, con lo que mi usuario es </w:t>
      </w:r>
      <w:r w:rsidRPr="00793B1A">
        <w:rPr>
          <w:rFonts w:ascii="Consolas" w:hAnsi="Consolas"/>
        </w:rPr>
        <w:t>fcuadradoa</w:t>
      </w:r>
      <w:r w:rsidR="00793B1A" w:rsidRPr="00793B1A">
        <w:rPr>
          <w:rFonts w:ascii="Consolas" w:hAnsi="Consolas"/>
        </w:rPr>
        <w:t>01</w:t>
      </w:r>
      <w:r w:rsidR="00793B1A"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2E63F" w14:textId="4186C810" w:rsidR="00BA48D6" w:rsidRPr="00BB7012" w:rsidRDefault="00BA48D6" w:rsidP="00BA48D6">
    <w:pPr>
      <w:pStyle w:val="Encabezado"/>
      <w:rPr>
        <w:color w:val="7F7F7F" w:themeColor="text1" w:themeTint="80"/>
      </w:rPr>
    </w:pPr>
    <w:r>
      <w:rPr>
        <w:color w:val="7F7F7F" w:themeColor="text1" w:themeTint="80"/>
      </w:rPr>
      <w:t>DAM/DAW Distancia. Sistemas Informáticos. Tarea 5</w:t>
    </w:r>
    <w:r w:rsidRPr="00BB7012">
      <w:rPr>
        <w:color w:val="7F7F7F" w:themeColor="text1" w:themeTint="80"/>
      </w:rPr>
      <w:tab/>
      <w:t>Paco Cuadrado</w:t>
    </w:r>
    <w:r>
      <w:rPr>
        <w:color w:val="7F7F7F" w:themeColor="text1" w:themeTint="80"/>
      </w:rPr>
      <w:t xml:space="preserve"> / Elías Portilla</w:t>
    </w:r>
  </w:p>
  <w:p w14:paraId="589D8751" w14:textId="3D6C1B5F" w:rsidR="00BB7012" w:rsidRPr="00BA48D6" w:rsidRDefault="00BB7012" w:rsidP="00BA48D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06BE0"/>
    <w:multiLevelType w:val="hybridMultilevel"/>
    <w:tmpl w:val="58AC4884"/>
    <w:lvl w:ilvl="0" w:tplc="420C1836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F35EC"/>
    <w:multiLevelType w:val="hybridMultilevel"/>
    <w:tmpl w:val="BB5679F8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FBB42C8"/>
    <w:multiLevelType w:val="hybridMultilevel"/>
    <w:tmpl w:val="7BDAC0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FB5293"/>
    <w:multiLevelType w:val="hybridMultilevel"/>
    <w:tmpl w:val="2A5A119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08388561">
    <w:abstractNumId w:val="0"/>
  </w:num>
  <w:num w:numId="2" w16cid:durableId="1964968364">
    <w:abstractNumId w:val="2"/>
  </w:num>
  <w:num w:numId="3" w16cid:durableId="606616486">
    <w:abstractNumId w:val="1"/>
  </w:num>
  <w:num w:numId="4" w16cid:durableId="13725338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DB0"/>
    <w:rsid w:val="00015168"/>
    <w:rsid w:val="0003060C"/>
    <w:rsid w:val="0003650F"/>
    <w:rsid w:val="000472BE"/>
    <w:rsid w:val="000953F9"/>
    <w:rsid w:val="000A28DA"/>
    <w:rsid w:val="000A3414"/>
    <w:rsid w:val="000C393B"/>
    <w:rsid w:val="000D1220"/>
    <w:rsid w:val="000F7DE3"/>
    <w:rsid w:val="0011329E"/>
    <w:rsid w:val="0012752B"/>
    <w:rsid w:val="001A13B0"/>
    <w:rsid w:val="001A3478"/>
    <w:rsid w:val="001E0988"/>
    <w:rsid w:val="001E408B"/>
    <w:rsid w:val="0022362B"/>
    <w:rsid w:val="00226196"/>
    <w:rsid w:val="002262EF"/>
    <w:rsid w:val="00230DF8"/>
    <w:rsid w:val="00233F95"/>
    <w:rsid w:val="00254981"/>
    <w:rsid w:val="00274231"/>
    <w:rsid w:val="0029200C"/>
    <w:rsid w:val="00292356"/>
    <w:rsid w:val="002B0432"/>
    <w:rsid w:val="002B1CC3"/>
    <w:rsid w:val="002C1A9A"/>
    <w:rsid w:val="002C57FE"/>
    <w:rsid w:val="002E39B1"/>
    <w:rsid w:val="002F39A6"/>
    <w:rsid w:val="003318AF"/>
    <w:rsid w:val="00397F14"/>
    <w:rsid w:val="003A0BCE"/>
    <w:rsid w:val="003B0D27"/>
    <w:rsid w:val="003C62F4"/>
    <w:rsid w:val="00400486"/>
    <w:rsid w:val="00421D38"/>
    <w:rsid w:val="0042282D"/>
    <w:rsid w:val="00432A15"/>
    <w:rsid w:val="004440E8"/>
    <w:rsid w:val="004500CE"/>
    <w:rsid w:val="00465DB0"/>
    <w:rsid w:val="00480850"/>
    <w:rsid w:val="00484828"/>
    <w:rsid w:val="004A22DB"/>
    <w:rsid w:val="004A391D"/>
    <w:rsid w:val="004B6889"/>
    <w:rsid w:val="004C10F3"/>
    <w:rsid w:val="004D4F81"/>
    <w:rsid w:val="004E75DB"/>
    <w:rsid w:val="00502281"/>
    <w:rsid w:val="00512BC2"/>
    <w:rsid w:val="00561CA6"/>
    <w:rsid w:val="00563D22"/>
    <w:rsid w:val="005731DE"/>
    <w:rsid w:val="00576874"/>
    <w:rsid w:val="00580DD3"/>
    <w:rsid w:val="0058692E"/>
    <w:rsid w:val="005A6322"/>
    <w:rsid w:val="005A771E"/>
    <w:rsid w:val="005B17CD"/>
    <w:rsid w:val="005B2D33"/>
    <w:rsid w:val="005C1325"/>
    <w:rsid w:val="005C1BC4"/>
    <w:rsid w:val="005C3819"/>
    <w:rsid w:val="005D62F2"/>
    <w:rsid w:val="005F4F78"/>
    <w:rsid w:val="005F7D93"/>
    <w:rsid w:val="0064100E"/>
    <w:rsid w:val="00667F00"/>
    <w:rsid w:val="00674675"/>
    <w:rsid w:val="006854CD"/>
    <w:rsid w:val="0069676A"/>
    <w:rsid w:val="00702816"/>
    <w:rsid w:val="007203B9"/>
    <w:rsid w:val="0073220D"/>
    <w:rsid w:val="00786D9B"/>
    <w:rsid w:val="00793B1A"/>
    <w:rsid w:val="007A3156"/>
    <w:rsid w:val="007B7408"/>
    <w:rsid w:val="007B7EBC"/>
    <w:rsid w:val="007E5180"/>
    <w:rsid w:val="007F1BF2"/>
    <w:rsid w:val="007F5276"/>
    <w:rsid w:val="00810A30"/>
    <w:rsid w:val="00840E54"/>
    <w:rsid w:val="008429E3"/>
    <w:rsid w:val="0085171D"/>
    <w:rsid w:val="00854E33"/>
    <w:rsid w:val="008C14B9"/>
    <w:rsid w:val="00905F9C"/>
    <w:rsid w:val="009148FA"/>
    <w:rsid w:val="0093574C"/>
    <w:rsid w:val="009579A0"/>
    <w:rsid w:val="00967D10"/>
    <w:rsid w:val="00991F1F"/>
    <w:rsid w:val="009966CA"/>
    <w:rsid w:val="009B7424"/>
    <w:rsid w:val="009F2F79"/>
    <w:rsid w:val="009F6764"/>
    <w:rsid w:val="00A236F9"/>
    <w:rsid w:val="00A3519B"/>
    <w:rsid w:val="00A4364B"/>
    <w:rsid w:val="00A52856"/>
    <w:rsid w:val="00A54C96"/>
    <w:rsid w:val="00A75C54"/>
    <w:rsid w:val="00A902FF"/>
    <w:rsid w:val="00AD03D3"/>
    <w:rsid w:val="00AD4E38"/>
    <w:rsid w:val="00AE4238"/>
    <w:rsid w:val="00B1371E"/>
    <w:rsid w:val="00B343E6"/>
    <w:rsid w:val="00B61273"/>
    <w:rsid w:val="00B8355F"/>
    <w:rsid w:val="00B940F5"/>
    <w:rsid w:val="00B95ADF"/>
    <w:rsid w:val="00BA48D6"/>
    <w:rsid w:val="00BB1768"/>
    <w:rsid w:val="00BB7012"/>
    <w:rsid w:val="00BC0A77"/>
    <w:rsid w:val="00BC6FE7"/>
    <w:rsid w:val="00BD719F"/>
    <w:rsid w:val="00BF4F06"/>
    <w:rsid w:val="00C05F69"/>
    <w:rsid w:val="00C208AB"/>
    <w:rsid w:val="00C9046A"/>
    <w:rsid w:val="00CA5B59"/>
    <w:rsid w:val="00CC2D90"/>
    <w:rsid w:val="00CC4367"/>
    <w:rsid w:val="00CC6625"/>
    <w:rsid w:val="00CD4475"/>
    <w:rsid w:val="00D21AED"/>
    <w:rsid w:val="00D76054"/>
    <w:rsid w:val="00D8783C"/>
    <w:rsid w:val="00D95EF4"/>
    <w:rsid w:val="00DB71F3"/>
    <w:rsid w:val="00DC129D"/>
    <w:rsid w:val="00DD12EC"/>
    <w:rsid w:val="00DE50F0"/>
    <w:rsid w:val="00E02F2B"/>
    <w:rsid w:val="00E162FE"/>
    <w:rsid w:val="00E47615"/>
    <w:rsid w:val="00E97450"/>
    <w:rsid w:val="00EB0E92"/>
    <w:rsid w:val="00EE7DA9"/>
    <w:rsid w:val="00F160B7"/>
    <w:rsid w:val="00F308A5"/>
    <w:rsid w:val="00F4382C"/>
    <w:rsid w:val="00F50C90"/>
    <w:rsid w:val="00F56A0B"/>
    <w:rsid w:val="00F56ADF"/>
    <w:rsid w:val="00F61174"/>
    <w:rsid w:val="00F64081"/>
    <w:rsid w:val="00F71CE3"/>
    <w:rsid w:val="00F819A1"/>
    <w:rsid w:val="00FA1EF2"/>
    <w:rsid w:val="00FB71A2"/>
    <w:rsid w:val="00FE3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5555F1"/>
  <w15:chartTrackingRefBased/>
  <w15:docId w15:val="{79FD5FFB-27AC-4CF4-BB6C-2B52B644F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282D"/>
  </w:style>
  <w:style w:type="paragraph" w:styleId="Ttulo1">
    <w:name w:val="heading 1"/>
    <w:basedOn w:val="Normal"/>
    <w:next w:val="Normal"/>
    <w:link w:val="Ttulo1Car"/>
    <w:uiPriority w:val="9"/>
    <w:qFormat/>
    <w:rsid w:val="0042282D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2282D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2282D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2282D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2282D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2282D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2282D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2282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2282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2282D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paragraph" w:styleId="Encabezado">
    <w:name w:val="header"/>
    <w:basedOn w:val="Normal"/>
    <w:link w:val="EncabezadoCar"/>
    <w:uiPriority w:val="99"/>
    <w:unhideWhenUsed/>
    <w:rsid w:val="00BB701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B7012"/>
  </w:style>
  <w:style w:type="paragraph" w:styleId="Piedepgina">
    <w:name w:val="footer"/>
    <w:basedOn w:val="Normal"/>
    <w:link w:val="PiedepginaCar"/>
    <w:uiPriority w:val="99"/>
    <w:unhideWhenUsed/>
    <w:rsid w:val="00BB701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B7012"/>
  </w:style>
  <w:style w:type="paragraph" w:styleId="Cita">
    <w:name w:val="Quote"/>
    <w:basedOn w:val="Normal"/>
    <w:next w:val="Normal"/>
    <w:link w:val="CitaCar"/>
    <w:uiPriority w:val="29"/>
    <w:qFormat/>
    <w:rsid w:val="0042282D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42282D"/>
    <w:rPr>
      <w:i/>
      <w:iCs/>
      <w:sz w:val="24"/>
      <w:szCs w:val="24"/>
    </w:rPr>
  </w:style>
  <w:style w:type="paragraph" w:styleId="Ttulo">
    <w:name w:val="Title"/>
    <w:basedOn w:val="Normal"/>
    <w:next w:val="Normal"/>
    <w:link w:val="TtuloCar"/>
    <w:uiPriority w:val="10"/>
    <w:qFormat/>
    <w:rsid w:val="0042282D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42282D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Prrafodelista">
    <w:name w:val="List Paragraph"/>
    <w:basedOn w:val="Normal"/>
    <w:uiPriority w:val="34"/>
    <w:qFormat/>
    <w:rsid w:val="001A13B0"/>
    <w:pPr>
      <w:ind w:left="720"/>
      <w:contextualSpacing/>
    </w:pPr>
  </w:style>
  <w:style w:type="character" w:styleId="nfasissutil">
    <w:name w:val="Subtle Emphasis"/>
    <w:uiPriority w:val="19"/>
    <w:qFormat/>
    <w:rsid w:val="0042282D"/>
    <w:rPr>
      <w:i/>
      <w:iCs/>
      <w:color w:val="1F3763" w:themeColor="accent1" w:themeShade="7F"/>
    </w:rPr>
  </w:style>
  <w:style w:type="character" w:customStyle="1" w:styleId="Ttulo2Car">
    <w:name w:val="Título 2 Car"/>
    <w:basedOn w:val="Fuentedeprrafopredeter"/>
    <w:link w:val="Ttulo2"/>
    <w:uiPriority w:val="9"/>
    <w:rsid w:val="0042282D"/>
    <w:rPr>
      <w:caps/>
      <w:spacing w:val="15"/>
      <w:shd w:val="clear" w:color="auto" w:fill="D9E2F3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2282D"/>
    <w:rPr>
      <w:caps/>
      <w:color w:val="1F3763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2282D"/>
    <w:rPr>
      <w:caps/>
      <w:color w:val="2F5496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2282D"/>
    <w:rPr>
      <w:caps/>
      <w:color w:val="2F5496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2282D"/>
    <w:rPr>
      <w:caps/>
      <w:color w:val="2F5496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2282D"/>
    <w:rPr>
      <w:caps/>
      <w:color w:val="2F5496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2282D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2282D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42282D"/>
    <w:rPr>
      <w:b/>
      <w:bCs/>
      <w:color w:val="2F5496" w:themeColor="accent1" w:themeShade="BF"/>
      <w:sz w:val="16"/>
      <w:szCs w:val="16"/>
    </w:rPr>
  </w:style>
  <w:style w:type="paragraph" w:styleId="Subttulo">
    <w:name w:val="Subtitle"/>
    <w:basedOn w:val="Normal"/>
    <w:next w:val="Normal"/>
    <w:link w:val="SubttuloCar"/>
    <w:uiPriority w:val="11"/>
    <w:qFormat/>
    <w:rsid w:val="0042282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42282D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42282D"/>
    <w:rPr>
      <w:b/>
      <w:bCs/>
    </w:rPr>
  </w:style>
  <w:style w:type="character" w:styleId="nfasis">
    <w:name w:val="Emphasis"/>
    <w:uiPriority w:val="20"/>
    <w:qFormat/>
    <w:rsid w:val="0042282D"/>
    <w:rPr>
      <w:caps/>
      <w:color w:val="1F3763" w:themeColor="accent1" w:themeShade="7F"/>
      <w:spacing w:val="5"/>
    </w:rPr>
  </w:style>
  <w:style w:type="paragraph" w:styleId="Sinespaciado">
    <w:name w:val="No Spacing"/>
    <w:uiPriority w:val="1"/>
    <w:qFormat/>
    <w:rsid w:val="0042282D"/>
    <w:pPr>
      <w:spacing w:after="0" w:line="240" w:lineRule="auto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2282D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2282D"/>
    <w:rPr>
      <w:color w:val="4472C4" w:themeColor="accent1"/>
      <w:sz w:val="24"/>
      <w:szCs w:val="24"/>
    </w:rPr>
  </w:style>
  <w:style w:type="character" w:styleId="nfasisintenso">
    <w:name w:val="Intense Emphasis"/>
    <w:uiPriority w:val="21"/>
    <w:qFormat/>
    <w:rsid w:val="0042282D"/>
    <w:rPr>
      <w:b/>
      <w:bCs/>
      <w:caps/>
      <w:color w:val="1F3763" w:themeColor="accent1" w:themeShade="7F"/>
      <w:spacing w:val="10"/>
    </w:rPr>
  </w:style>
  <w:style w:type="character" w:styleId="Referenciasutil">
    <w:name w:val="Subtle Reference"/>
    <w:uiPriority w:val="31"/>
    <w:qFormat/>
    <w:rsid w:val="0042282D"/>
    <w:rPr>
      <w:b/>
      <w:bCs/>
      <w:color w:val="4472C4" w:themeColor="accent1"/>
    </w:rPr>
  </w:style>
  <w:style w:type="character" w:styleId="Referenciaintensa">
    <w:name w:val="Intense Reference"/>
    <w:uiPriority w:val="32"/>
    <w:qFormat/>
    <w:rsid w:val="0042282D"/>
    <w:rPr>
      <w:b/>
      <w:bCs/>
      <w:i/>
      <w:iCs/>
      <w:caps/>
      <w:color w:val="4472C4" w:themeColor="accent1"/>
    </w:rPr>
  </w:style>
  <w:style w:type="character" w:styleId="Ttulodellibro">
    <w:name w:val="Book Title"/>
    <w:uiPriority w:val="33"/>
    <w:qFormat/>
    <w:rsid w:val="0042282D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42282D"/>
    <w:pPr>
      <w:outlineLvl w:val="9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0C393B"/>
    <w:pPr>
      <w:spacing w:before="0" w:after="0" w:line="240" w:lineRule="auto"/>
    </w:p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0C393B"/>
  </w:style>
  <w:style w:type="character" w:styleId="Refdenotaalpie">
    <w:name w:val="footnote reference"/>
    <w:basedOn w:val="Fuentedeprrafopredeter"/>
    <w:uiPriority w:val="99"/>
    <w:semiHidden/>
    <w:unhideWhenUsed/>
    <w:rsid w:val="000C393B"/>
    <w:rPr>
      <w:vertAlign w:val="superscript"/>
    </w:rPr>
  </w:style>
  <w:style w:type="character" w:styleId="Hipervnculo">
    <w:name w:val="Hyperlink"/>
    <w:basedOn w:val="Fuentedeprrafopredeter"/>
    <w:uiPriority w:val="99"/>
    <w:unhideWhenUsed/>
    <w:rsid w:val="000C393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C393B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421D38"/>
    <w:pPr>
      <w:spacing w:before="0" w:after="0" w:line="240" w:lineRule="auto"/>
    </w:pPr>
    <w:rPr>
      <w:rFonts w:eastAsiaTheme="minorHAns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gkelc">
    <w:name w:val="hgkelc"/>
    <w:basedOn w:val="Fuentedeprrafopredeter"/>
    <w:rsid w:val="0069676A"/>
  </w:style>
  <w:style w:type="character" w:customStyle="1" w:styleId="jpfdse">
    <w:name w:val="jpfdse"/>
    <w:basedOn w:val="Fuentedeprrafopredeter"/>
    <w:rsid w:val="006967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manpages.ubuntu.com/manpages/trusty/es/man5/adduser.conf.5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hyperlink" Target="mailto:asuzdalenko01@educantabria.es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mailto:fcuadradoa01@educantabria.es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cuadrado\OneDrive%20-%20Educantabria\2023-24\SI\01%20plantilla%20Tare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01 plantilla Tarea.dotx</Template>
  <TotalTime>2495</TotalTime>
  <Pages>14</Pages>
  <Words>1008</Words>
  <Characters>5546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Tarea 05. Sistemas Informáticos - Curso 23-24</vt:lpstr>
    </vt:vector>
  </TitlesOfParts>
  <Company/>
  <LinksUpToDate>false</LinksUpToDate>
  <CharactersWithSpaces>6541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05. Sistemas Informáticos - Curso 23-24</dc:title>
  <dc:subject/>
  <dc:creator>Paco  Cua</dc:creator>
  <cp:keywords>dam;daw;si</cp:keywords>
  <dc:description/>
  <cp:lastModifiedBy>Alexei Souzdalenko</cp:lastModifiedBy>
  <cp:revision>202</cp:revision>
  <dcterms:created xsi:type="dcterms:W3CDTF">2023-12-15T20:56:00Z</dcterms:created>
  <dcterms:modified xsi:type="dcterms:W3CDTF">2023-12-17T15:52:00Z</dcterms:modified>
</cp:coreProperties>
</file>